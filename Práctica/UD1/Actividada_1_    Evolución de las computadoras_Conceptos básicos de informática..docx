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00"/>
        <w:tblLook w:val="01E0" w:firstRow="1" w:lastRow="1" w:firstColumn="1" w:lastColumn="1" w:noHBand="0" w:noVBand="0"/>
      </w:tblPr>
      <w:tblGrid>
        <w:gridCol w:w="9039"/>
      </w:tblGrid>
      <w:tr w:rsidR="00F02795" w:rsidRPr="00A42564" w14:paraId="3A9C61A4" w14:textId="77777777" w:rsidTr="324DA8F2">
        <w:trPr>
          <w:cantSplit/>
          <w:trHeight w:val="699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9D234A2" w14:textId="6C5B99CD" w:rsidR="00F02795" w:rsidRPr="00A300D4" w:rsidRDefault="00F02795" w:rsidP="00A300D4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A300D4">
              <w:rPr>
                <w:rFonts w:ascii="Calibri" w:hAnsi="Calibri"/>
                <w:b/>
                <w:color w:val="FFFFFF"/>
              </w:rPr>
              <w:t xml:space="preserve">PRÁCTICA </w:t>
            </w:r>
            <w:r w:rsidR="00371316">
              <w:rPr>
                <w:rFonts w:ascii="Calibri" w:hAnsi="Calibri"/>
                <w:b/>
                <w:color w:val="FFFFFF"/>
              </w:rPr>
              <w:t>1</w:t>
            </w:r>
          </w:p>
          <w:p w14:paraId="3DD221F1" w14:textId="54481C86" w:rsidR="00F02795" w:rsidRPr="00A300D4" w:rsidRDefault="00DA4EC7" w:rsidP="00F02795">
            <w:pPr>
              <w:jc w:val="center"/>
              <w:rPr>
                <w:rFonts w:ascii="Calibri" w:hAnsi="Calibri"/>
                <w:color w:val="FFFFFF"/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</w:rPr>
              <w:t>SISTEMAS INFORMATICOS  EVOLUCIÓN DE LAS COMPUTADORAS CONCEPTOS BÁSICOS</w:t>
            </w:r>
          </w:p>
        </w:tc>
      </w:tr>
      <w:tr w:rsidR="00A300D4" w:rsidRPr="00A42564" w14:paraId="7E7C3FAF" w14:textId="77777777" w:rsidTr="324DA8F2">
        <w:trPr>
          <w:cantSplit/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p w14:paraId="6067D4B1" w14:textId="6397169F" w:rsidR="00A300D4" w:rsidRPr="00A42564" w:rsidRDefault="00A300D4" w:rsidP="324DA8F2">
            <w:pPr>
              <w:spacing w:line="276" w:lineRule="auto"/>
              <w:rPr>
                <w:rFonts w:ascii="Calibri" w:hAnsi="Calibri"/>
                <w:b/>
                <w:bCs/>
              </w:rPr>
            </w:pPr>
            <w:r w:rsidRPr="324DA8F2">
              <w:rPr>
                <w:rFonts w:ascii="Calibri" w:hAnsi="Calibri"/>
                <w:b/>
                <w:bCs/>
              </w:rPr>
              <w:t xml:space="preserve">ALUMNO: </w:t>
            </w:r>
            <w:r w:rsidR="00837580">
              <w:rPr>
                <w:rFonts w:ascii="Calibri" w:hAnsi="Calibri"/>
                <w:b/>
                <w:bCs/>
              </w:rPr>
              <w:t>Álvaro Calderón Pérez</w:t>
            </w:r>
          </w:p>
        </w:tc>
      </w:tr>
    </w:tbl>
    <w:p w14:paraId="15E4C559" w14:textId="77777777" w:rsidR="00DA4EC7" w:rsidRPr="00D65234" w:rsidRDefault="00DA4EC7" w:rsidP="00DA4EC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D65234">
        <w:rPr>
          <w:b/>
          <w:bCs/>
          <w:sz w:val="36"/>
          <w:szCs w:val="36"/>
          <w:lang w:eastAsia="es-ES"/>
        </w:rPr>
        <w:t>Evolución de las computadoras</w:t>
      </w:r>
    </w:p>
    <w:p w14:paraId="0473AE5E" w14:textId="719F02A3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¿En qué década aparecieron las primeras computadoras electrónicas?</w:t>
      </w:r>
    </w:p>
    <w:p w14:paraId="7C350B77" w14:textId="3A68584B" w:rsidR="00837580" w:rsidRPr="00D65234" w:rsidRDefault="00837580" w:rsidP="00837580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En 1940</w:t>
      </w:r>
    </w:p>
    <w:p w14:paraId="64F5071D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22BD23F2">
          <v:rect id="_x0000_i1025" style="width:0;height:1.5pt" o:hralign="center" o:hrstd="t" o:hr="t" fillcolor="#a0a0a0" stroked="f"/>
        </w:pict>
      </w:r>
    </w:p>
    <w:p w14:paraId="271EE1DE" w14:textId="50101621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característica distingue a la primera generación de computadoras?</w:t>
      </w:r>
    </w:p>
    <w:p w14:paraId="142DC483" w14:textId="1C9E49A2" w:rsidR="00837580" w:rsidRPr="00D65234" w:rsidRDefault="00837580" w:rsidP="00837580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Eran grandes y requerían una programación física</w:t>
      </w:r>
    </w:p>
    <w:p w14:paraId="66CBBE90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4D18C5B1">
          <v:rect id="_x0000_i1026" style="width:0;height:1.5pt" o:hralign="center" o:hrstd="t" o:hr="t" fillcolor="#a0a0a0" stroked="f"/>
        </w:pict>
      </w:r>
    </w:p>
    <w:p w14:paraId="315A8E01" w14:textId="7F7B8817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tipo de componentes usaban las computadoras de la segunda generación?</w:t>
      </w:r>
    </w:p>
    <w:p w14:paraId="4120DC0E" w14:textId="648B7F05" w:rsidR="00837580" w:rsidRPr="00D65234" w:rsidRDefault="00837580" w:rsidP="00837580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Transistores y transmisores</w:t>
      </w:r>
    </w:p>
    <w:p w14:paraId="7A068138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4A64FBC8">
          <v:rect id="_x0000_i1027" style="width:0;height:1.5pt" o:hralign="center" o:hrstd="t" o:hr="t" fillcolor="#a0a0a0" stroked="f"/>
        </w:pict>
      </w:r>
    </w:p>
    <w:p w14:paraId="66983EC6" w14:textId="5694CE0A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innovación trajo la tercera generación de computadoras?</w:t>
      </w:r>
    </w:p>
    <w:p w14:paraId="25B12CB4" w14:textId="01B4C96E" w:rsidR="00837580" w:rsidRPr="00D65234" w:rsidRDefault="00837580" w:rsidP="00837580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Los circuitos integrados</w:t>
      </w:r>
    </w:p>
    <w:p w14:paraId="79AD0E7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F1BF163">
          <v:rect id="_x0000_i1028" style="width:0;height:1.5pt" o:hralign="center" o:hrstd="t" o:hr="t" fillcolor="#a0a0a0" stroked="f"/>
        </w:pict>
      </w:r>
    </w:p>
    <w:p w14:paraId="7F10D194" w14:textId="0FA02920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son los microprocesadores y en qué generación se popularizaron?</w:t>
      </w:r>
    </w:p>
    <w:p w14:paraId="0E5671E5" w14:textId="77777777" w:rsidR="00837580" w:rsidRPr="00D65234" w:rsidRDefault="00837580" w:rsidP="00837580">
      <w:pPr>
        <w:spacing w:before="100" w:beforeAutospacing="1" w:after="100" w:afterAutospacing="1"/>
        <w:ind w:left="720"/>
        <w:rPr>
          <w:lang w:eastAsia="es-ES"/>
        </w:rPr>
      </w:pPr>
    </w:p>
    <w:p w14:paraId="43451FC3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E08329E">
          <v:rect id="_x0000_i1029" style="width:0;height:1.5pt" o:hralign="center" o:hrstd="t" o:hr="t" fillcolor="#a0a0a0" stroked="f"/>
        </w:pict>
      </w:r>
    </w:p>
    <w:p w14:paraId="4DE06590" w14:textId="3DF8D882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se entiende por cuarta generación de computadoras?</w:t>
      </w:r>
    </w:p>
    <w:p w14:paraId="0E96BB3C" w14:textId="54480559" w:rsidR="00044FBB" w:rsidRPr="00D65234" w:rsidRDefault="00044FBB" w:rsidP="00044FBB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Se entiende como cuarta generación a las computadoras que fueron las primeras en incluir microchips y microprocesadores</w:t>
      </w:r>
    </w:p>
    <w:p w14:paraId="34A52A7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B8A8E18">
          <v:rect id="_x0000_i1030" style="width:0;height:1.5pt" o:hralign="center" o:hrstd="t" o:hr="t" fillcolor="#a0a0a0" stroked="f"/>
        </w:pict>
      </w:r>
    </w:p>
    <w:p w14:paraId="3F5AF950" w14:textId="6A02139A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avance tecnológico permitió la miniaturización de los equipos?</w:t>
      </w:r>
    </w:p>
    <w:p w14:paraId="6CB6F24E" w14:textId="1CE70CF2" w:rsidR="00044FBB" w:rsidRPr="00D65234" w:rsidRDefault="00044FBB" w:rsidP="00044FBB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La Ley de Moore</w:t>
      </w:r>
    </w:p>
    <w:p w14:paraId="201B42FD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D7A1F7C">
          <v:rect id="_x0000_i1031" style="width:0;height:1.5pt" o:hralign="center" o:hrstd="t" o:hr="t" fillcolor="#a0a0a0" stroked="f"/>
        </w:pict>
      </w:r>
    </w:p>
    <w:p w14:paraId="50E59DFB" w14:textId="089034C1" w:rsidR="00DA4EC7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la informática personal o PC?</w:t>
      </w:r>
    </w:p>
    <w:p w14:paraId="1F447415" w14:textId="7F21B7FB" w:rsidR="00FB2FEB" w:rsidRPr="00D65234" w:rsidRDefault="00FB2FEB" w:rsidP="00FB2FEB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lastRenderedPageBreak/>
        <w:t>Es el ordenador que es para nosotros tal y como indica el nombre PC (Personal computer)</w:t>
      </w:r>
    </w:p>
    <w:p w14:paraId="13EA7742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116C020">
          <v:rect id="_x0000_i1032" style="width:0;height:1.5pt" o:hralign="center" o:hrstd="t" o:hr="t" fillcolor="#a0a0a0" stroked="f"/>
        </w:pict>
      </w:r>
    </w:p>
    <w:p w14:paraId="3F0CD7F4" w14:textId="7C291028" w:rsidR="00FB2FEB" w:rsidRPr="00D65234" w:rsidRDefault="00DA4EC7" w:rsidP="00FB2FEB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importancia tuvo Internet en la evolución de los sistemas informáticos?</w:t>
      </w:r>
    </w:p>
    <w:p w14:paraId="55C31A60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0D54A91">
          <v:rect id="_x0000_i1033" style="width:0;height:1.5pt" o:hralign="center" o:hrstd="t" o:hr="t" fillcolor="#a0a0a0" stroked="f"/>
        </w:pict>
      </w:r>
    </w:p>
    <w:p w14:paraId="38D7C3FF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se entiende por computación en la nube?</w:t>
      </w:r>
    </w:p>
    <w:p w14:paraId="4886CF6C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19A6656">
          <v:rect id="_x0000_i1034" style="width:0;height:1.5pt" o:hralign="center" o:hrstd="t" o:hr="t" fillcolor="#a0a0a0" stroked="f"/>
        </w:pict>
      </w:r>
    </w:p>
    <w:p w14:paraId="76D04E81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diferencia hay entre hardware antiguo y moderno en cuanto a tamaño y potencia?</w:t>
      </w:r>
    </w:p>
    <w:p w14:paraId="306096C3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B549390">
          <v:rect id="_x0000_i1035" style="width:0;height:1.5pt" o:hralign="center" o:hrstd="t" o:hr="t" fillcolor="#a0a0a0" stroked="f"/>
        </w:pict>
      </w:r>
    </w:p>
    <w:p w14:paraId="04847FE6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sistema multiprocesador?</w:t>
      </w:r>
    </w:p>
    <w:p w14:paraId="6A2B51D9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6ADB623">
          <v:rect id="_x0000_i1036" style="width:0;height:1.5pt" o:hralign="center" o:hrstd="t" o:hr="t" fillcolor="#a0a0a0" stroked="f"/>
        </w:pict>
      </w:r>
    </w:p>
    <w:p w14:paraId="1AEFF3FC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Nombra un ejemplo de computadora portátil revolucionaria.</w:t>
      </w:r>
    </w:p>
    <w:p w14:paraId="026FD195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21310BE2">
          <v:rect id="_x0000_i1037" style="width:0;height:1.5pt" o:hralign="center" o:hrstd="t" o:hr="t" fillcolor="#a0a0a0" stroked="f"/>
        </w:pict>
      </w:r>
    </w:p>
    <w:p w14:paraId="16C7FC1A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son los sistemas embebidos?</w:t>
      </w:r>
    </w:p>
    <w:p w14:paraId="111F230E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71A1B0E8">
          <v:rect id="_x0000_i1038" style="width:0;height:1.5pt" o:hralign="center" o:hrstd="t" o:hr="t" fillcolor="#a0a0a0" stroked="f"/>
        </w:pict>
      </w:r>
    </w:p>
    <w:p w14:paraId="72907DA4" w14:textId="77777777" w:rsidR="00DA4EC7" w:rsidRPr="00D65234" w:rsidRDefault="00DA4EC7" w:rsidP="00DA4EC7">
      <w:pPr>
        <w:numPr>
          <w:ilvl w:val="0"/>
          <w:numId w:val="40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¿Cuál es una tendencia actual en la evolución de los sistemas informáticos?</w:t>
      </w:r>
    </w:p>
    <w:p w14:paraId="2C30E734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30CA7A2">
          <v:rect id="_x0000_i1039" style="width:0;height:1.5pt" o:hralign="center" o:hrstd="t" o:hr="t" fillcolor="#a0a0a0" stroked="f"/>
        </w:pict>
      </w:r>
    </w:p>
    <w:p w14:paraId="6B227BA6" w14:textId="77777777" w:rsidR="00DA4EC7" w:rsidRPr="00D65234" w:rsidRDefault="00294A6C" w:rsidP="00DA4EC7">
      <w:pPr>
        <w:rPr>
          <w:lang w:eastAsia="es-ES"/>
        </w:rPr>
      </w:pPr>
      <w:r>
        <w:rPr>
          <w:lang w:eastAsia="es-ES"/>
        </w:rPr>
        <w:pict w14:anchorId="7787D0EF">
          <v:rect id="_x0000_i1040" style="width:0;height:1.5pt" o:hralign="center" o:hrstd="t" o:hr="t" fillcolor="#a0a0a0" stroked="f"/>
        </w:pict>
      </w:r>
    </w:p>
    <w:p w14:paraId="24EE6D44" w14:textId="77777777" w:rsidR="00DA4EC7" w:rsidRPr="00D65234" w:rsidRDefault="00DA4EC7" w:rsidP="00DA4EC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D65234">
        <w:rPr>
          <w:b/>
          <w:bCs/>
          <w:sz w:val="36"/>
          <w:szCs w:val="36"/>
          <w:lang w:eastAsia="es-ES"/>
        </w:rPr>
        <w:t>Conceptos básicos de informática</w:t>
      </w:r>
    </w:p>
    <w:p w14:paraId="69E29B26" w14:textId="1AA0D5A7" w:rsidR="00DA4EC7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el hardware?</w:t>
      </w:r>
    </w:p>
    <w:p w14:paraId="273122DD" w14:textId="192EBB8A" w:rsidR="00FB2FEB" w:rsidRPr="00D65234" w:rsidRDefault="00FB2FEB" w:rsidP="00FB2FEB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Son los componentes físicos del ordenador</w:t>
      </w:r>
    </w:p>
    <w:p w14:paraId="3566EBA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0674DEC">
          <v:rect id="_x0000_i1041" style="width:0;height:1.5pt" o:hralign="center" o:hrstd="t" o:hr="t" fillcolor="#a0a0a0" stroked="f"/>
        </w:pict>
      </w:r>
    </w:p>
    <w:p w14:paraId="486B4042" w14:textId="30DD4957" w:rsidR="00DA4EC7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el software?</w:t>
      </w:r>
    </w:p>
    <w:p w14:paraId="34536EE4" w14:textId="0C970496" w:rsidR="00FB2FEB" w:rsidRPr="00D65234" w:rsidRDefault="00FB2FEB" w:rsidP="00FB2FEB">
      <w:pPr>
        <w:spacing w:before="100" w:beforeAutospacing="1" w:after="100" w:afterAutospacing="1"/>
        <w:ind w:left="720"/>
        <w:rPr>
          <w:lang w:eastAsia="es-ES"/>
        </w:rPr>
      </w:pPr>
      <w:r>
        <w:rPr>
          <w:lang w:eastAsia="es-ES"/>
        </w:rPr>
        <w:t>Son los programas del ordenador</w:t>
      </w:r>
    </w:p>
    <w:p w14:paraId="558CEE9B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6251C32">
          <v:rect id="_x0000_i1042" style="width:0;height:1.5pt" o:hralign="center" o:hrstd="t" o:hr="t" fillcolor="#a0a0a0" stroked="f"/>
        </w:pict>
      </w:r>
    </w:p>
    <w:p w14:paraId="1AAA86DA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Menciona un ejemplo de software de sistema.</w:t>
      </w:r>
    </w:p>
    <w:p w14:paraId="1B042B2B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lastRenderedPageBreak/>
        <w:pict w14:anchorId="58B76C40">
          <v:rect id="_x0000_i1043" style="width:0;height:1.5pt" o:hralign="center" o:hrstd="t" o:hr="t" fillcolor="#a0a0a0" stroked="f"/>
        </w:pict>
      </w:r>
    </w:p>
    <w:p w14:paraId="09F8DF86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Menciona un ejemplo de software de aplicación.</w:t>
      </w:r>
    </w:p>
    <w:p w14:paraId="2BA3D56C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FC0B509">
          <v:rect id="_x0000_i1044" style="width:0;height:1.5pt" o:hralign="center" o:hrstd="t" o:hr="t" fillcolor="#a0a0a0" stroked="f"/>
        </w:pict>
      </w:r>
    </w:p>
    <w:p w14:paraId="473F5D7C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función tiene la CPU en un ordenador?</w:t>
      </w:r>
    </w:p>
    <w:p w14:paraId="64F2424D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EEDCF51">
          <v:rect id="_x0000_i1045" style="width:0;height:1.5pt" o:hralign="center" o:hrstd="t" o:hr="t" fillcolor="#a0a0a0" stroked="f"/>
        </w:pict>
      </w:r>
    </w:p>
    <w:p w14:paraId="3CE65F29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¿Para qué sirve la memoria RAM?</w:t>
      </w:r>
    </w:p>
    <w:p w14:paraId="6CDD83E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4374758">
          <v:rect id="_x0000_i1046" style="width:0;height:1.5pt" o:hralign="center" o:hrstd="t" o:hr="t" fillcolor="#a0a0a0" stroked="f"/>
        </w:pict>
      </w:r>
    </w:p>
    <w:p w14:paraId="091A3739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la información?</w:t>
      </w:r>
    </w:p>
    <w:p w14:paraId="4DC53463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47B8CA9E">
          <v:rect id="_x0000_i1047" style="width:0;height:1.5pt" o:hralign="center" o:hrstd="t" o:hr="t" fillcolor="#a0a0a0" stroked="f"/>
        </w:pict>
      </w:r>
    </w:p>
    <w:p w14:paraId="21779A06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significa comunicación en informática?</w:t>
      </w:r>
    </w:p>
    <w:p w14:paraId="045CACC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741EC76">
          <v:rect id="_x0000_i1048" style="width:0;height:1.5pt" o:hralign="center" o:hrstd="t" o:hr="t" fillcolor="#a0a0a0" stroked="f"/>
        </w:pict>
      </w:r>
    </w:p>
    <w:p w14:paraId="725D048A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sistema?</w:t>
      </w:r>
    </w:p>
    <w:p w14:paraId="75840F73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57193545">
          <v:rect id="_x0000_i1049" style="width:0;height:1.5pt" o:hralign="center" o:hrstd="t" o:hr="t" fillcolor="#a0a0a0" stroked="f"/>
        </w:pict>
      </w:r>
    </w:p>
    <w:p w14:paraId="6651AF94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sistema informático?</w:t>
      </w:r>
    </w:p>
    <w:p w14:paraId="66C9A3E5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7D1D8010">
          <v:rect id="_x0000_i1050" style="width:0;height:1.5pt" o:hralign="center" o:hrstd="t" o:hr="t" fillcolor="#a0a0a0" stroked="f"/>
        </w:pict>
      </w:r>
    </w:p>
    <w:p w14:paraId="60A16DF1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Menciona un ejemplo de sistema de comunicación.</w:t>
      </w:r>
    </w:p>
    <w:p w14:paraId="2C03AA04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FC6EA82">
          <v:rect id="_x0000_i1051" style="width:0;height:1.5pt" o:hralign="center" o:hrstd="t" o:hr="t" fillcolor="#a0a0a0" stroked="f"/>
        </w:pict>
      </w:r>
    </w:p>
    <w:p w14:paraId="239E31C6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componente físico de un sistema informático?</w:t>
      </w:r>
    </w:p>
    <w:p w14:paraId="06E83600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D1F7171">
          <v:rect id="_x0000_i1052" style="width:0;height:1.5pt" o:hralign="center" o:hrstd="t" o:hr="t" fillcolor="#a0a0a0" stroked="f"/>
        </w:pict>
      </w:r>
    </w:p>
    <w:p w14:paraId="156C52E7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Da un ejemplo de componente físico.</w:t>
      </w:r>
    </w:p>
    <w:p w14:paraId="77B52488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7A4FCB66">
          <v:rect id="_x0000_i1053" style="width:0;height:1.5pt" o:hralign="center" o:hrstd="t" o:hr="t" fillcolor="#a0a0a0" stroked="f"/>
        </w:pict>
      </w:r>
    </w:p>
    <w:p w14:paraId="7B477395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componente lógico de un sistema informático?</w:t>
      </w:r>
    </w:p>
    <w:p w14:paraId="7F2A16D5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23AEF9B">
          <v:rect id="_x0000_i1054" style="width:0;height:1.5pt" o:hralign="center" o:hrstd="t" o:hr="t" fillcolor="#a0a0a0" stroked="f"/>
        </w:pict>
      </w:r>
    </w:p>
    <w:p w14:paraId="0CBAE564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Da un ejemplo de componente lógico.</w:t>
      </w:r>
    </w:p>
    <w:p w14:paraId="78FED21D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A06E85A">
          <v:rect id="_x0000_i1055" style="width:0;height:1.5pt" o:hralign="center" o:hrstd="t" o:hr="t" fillcolor="#a0a0a0" stroked="f"/>
        </w:pict>
      </w:r>
    </w:p>
    <w:p w14:paraId="62CFA9DB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componente humano en informática?</w:t>
      </w:r>
    </w:p>
    <w:p w14:paraId="53B41232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lastRenderedPageBreak/>
        <w:pict w14:anchorId="460C6C68">
          <v:rect id="_x0000_i1056" style="width:0;height:1.5pt" o:hralign="center" o:hrstd="t" o:hr="t" fillcolor="#a0a0a0" stroked="f"/>
        </w:pict>
      </w:r>
    </w:p>
    <w:p w14:paraId="3E2AE7A0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función cumple el usuario en un sistema informático?</w:t>
      </w:r>
    </w:p>
    <w:p w14:paraId="0F04A85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5A7B5F5">
          <v:rect id="_x0000_i1057" style="width:0;height:1.5pt" o:hralign="center" o:hrstd="t" o:hr="t" fillcolor="#a0a0a0" stroked="f"/>
        </w:pict>
      </w:r>
    </w:p>
    <w:p w14:paraId="40BAC276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una interfaz?</w:t>
      </w:r>
    </w:p>
    <w:p w14:paraId="57C2ECD3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DFC7296">
          <v:rect id="_x0000_i1058" style="width:0;height:1.5pt" o:hralign="center" o:hrstd="t" o:hr="t" fillcolor="#a0a0a0" stroked="f"/>
        </w:pict>
      </w:r>
    </w:p>
    <w:p w14:paraId="6C045130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Da un ejemplo de interfaz de usuario.</w:t>
      </w:r>
    </w:p>
    <w:p w14:paraId="7CAB85E9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8C4C4A1">
          <v:rect id="_x0000_i1059" style="width:0;height:1.5pt" o:hralign="center" o:hrstd="t" o:hr="t" fillcolor="#a0a0a0" stroked="f"/>
        </w:pict>
      </w:r>
    </w:p>
    <w:p w14:paraId="5B3D3600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ordenador?</w:t>
      </w:r>
    </w:p>
    <w:p w14:paraId="564D8FAA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7FB809C2">
          <v:rect id="_x0000_i1060" style="width:0;height:1.5pt" o:hralign="center" o:hrstd="t" o:hr="t" fillcolor="#a0a0a0" stroked="f"/>
        </w:pict>
      </w:r>
    </w:p>
    <w:p w14:paraId="788D5BA6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diferencia hay entre hardware y software?</w:t>
      </w:r>
    </w:p>
    <w:p w14:paraId="6201E8E9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525B5D4C">
          <v:rect id="_x0000_i1061" style="width:0;height:1.5pt" o:hralign="center" o:hrstd="t" o:hr="t" fillcolor="#a0a0a0" stroked="f"/>
        </w:pict>
      </w:r>
    </w:p>
    <w:p w14:paraId="7E512B5A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la entrada de datos en un ordenador?</w:t>
      </w:r>
    </w:p>
    <w:p w14:paraId="0AF90D71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6171656">
          <v:rect id="_x0000_i1062" style="width:0;height:1.5pt" o:hralign="center" o:hrstd="t" o:hr="t" fillcolor="#a0a0a0" stroked="f"/>
        </w:pict>
      </w:r>
    </w:p>
    <w:p w14:paraId="0F855157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la salida de datos en un ordenador?</w:t>
      </w:r>
    </w:p>
    <w:p w14:paraId="088E2D4F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EC0A009">
          <v:rect id="_x0000_i1063" style="width:0;height:1.5pt" o:hralign="center" o:hrstd="t" o:hr="t" fillcolor="#a0a0a0" stroked="f"/>
        </w:pict>
      </w:r>
    </w:p>
    <w:p w14:paraId="516CD3BD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la memoria de un ordenador?</w:t>
      </w:r>
    </w:p>
    <w:p w14:paraId="5703E1A9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EC834FE">
          <v:rect id="_x0000_i1064" style="width:0;height:1.5pt" o:hralign="center" o:hrstd="t" o:hr="t" fillcolor="#a0a0a0" stroked="f"/>
        </w:pict>
      </w:r>
    </w:p>
    <w:p w14:paraId="4AF4EEBB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diferencia hay entre memoria RAM y ROM?</w:t>
      </w:r>
    </w:p>
    <w:p w14:paraId="317749B6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1A59ED5">
          <v:rect id="_x0000_i1065" style="width:0;height:1.5pt" o:hralign="center" o:hrstd="t" o:hr="t" fillcolor="#a0a0a0" stroked="f"/>
        </w:pict>
      </w:r>
    </w:p>
    <w:p w14:paraId="4853936C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significa procesar información en un sistema informático?</w:t>
      </w:r>
    </w:p>
    <w:p w14:paraId="494B7AF0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39CB31D0">
          <v:rect id="_x0000_i1066" style="width:0;height:1.5pt" o:hralign="center" o:hrstd="t" o:hr="t" fillcolor="#a0a0a0" stroked="f"/>
        </w:pict>
      </w:r>
    </w:p>
    <w:p w14:paraId="6FB827D2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periférico de entrada?</w:t>
      </w:r>
    </w:p>
    <w:p w14:paraId="06DC8CF1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4342C9A3">
          <v:rect id="_x0000_i1067" style="width:0;height:1.5pt" o:hralign="center" o:hrstd="t" o:hr="t" fillcolor="#a0a0a0" stroked="f"/>
        </w:pict>
      </w:r>
    </w:p>
    <w:p w14:paraId="5617B185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periférico de salida?</w:t>
      </w:r>
    </w:p>
    <w:p w14:paraId="66022F74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743E3A38">
          <v:rect id="_x0000_i1068" style="width:0;height:1.5pt" o:hralign="center" o:hrstd="t" o:hr="t" fillcolor="#a0a0a0" stroked="f"/>
        </w:pict>
      </w:r>
    </w:p>
    <w:p w14:paraId="7CE363CE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Menciona un ejemplo de interfaz física.</w:t>
      </w:r>
    </w:p>
    <w:p w14:paraId="3A78E0E7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lastRenderedPageBreak/>
        <w:pict w14:anchorId="124C658A">
          <v:rect id="_x0000_i1069" style="width:0;height:1.5pt" o:hralign="center" o:hrstd="t" o:hr="t" fillcolor="#a0a0a0" stroked="f"/>
        </w:pict>
      </w:r>
    </w:p>
    <w:p w14:paraId="4A58DC8D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Menciona un ejemplo de interfaz lógica.</w:t>
      </w:r>
    </w:p>
    <w:p w14:paraId="4E11F6DF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17E027E4">
          <v:rect id="_x0000_i1070" style="width:0;height:1.5pt" o:hralign="center" o:hrstd="t" o:hr="t" fillcolor="#a0a0a0" stroked="f"/>
        </w:pict>
      </w:r>
    </w:p>
    <w:p w14:paraId="2238A733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sistema de comunicación digital?</w:t>
      </w:r>
    </w:p>
    <w:p w14:paraId="72730F5D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0D67179E">
          <v:rect id="_x0000_i1071" style="width:0;height:1.5pt" o:hralign="center" o:hrstd="t" o:hr="t" fillcolor="#a0a0a0" stroked="f"/>
        </w:pict>
      </w:r>
    </w:p>
    <w:p w14:paraId="432159B2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es un sistema de comunicación analógico?</w:t>
      </w:r>
    </w:p>
    <w:p w14:paraId="717AE5B1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4701CE4E">
          <v:rect id="_x0000_i1072" style="width:0;height:1.5pt" o:hralign="center" o:hrstd="t" o:hr="t" fillcolor="#a0a0a0" stroked="f"/>
        </w:pict>
      </w:r>
    </w:p>
    <w:p w14:paraId="12CAA3F3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¿Cuál es la función principal del sistema operativo?</w:t>
      </w:r>
    </w:p>
    <w:p w14:paraId="03006371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2B54723C">
          <v:rect id="_x0000_i1073" style="width:0;height:1.5pt" o:hralign="center" o:hrstd="t" o:hr="t" fillcolor="#a0a0a0" stroked="f"/>
        </w:pict>
      </w:r>
    </w:p>
    <w:p w14:paraId="40F3A870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¿Qué papel tiene el usuario en la interacción con el ordenador?</w:t>
      </w:r>
    </w:p>
    <w:p w14:paraId="5E91A7FB" w14:textId="77777777" w:rsidR="00DA4EC7" w:rsidRPr="00D65234" w:rsidRDefault="00294A6C" w:rsidP="00DA4EC7">
      <w:pPr>
        <w:spacing w:beforeAutospacing="1" w:afterAutospacing="1"/>
        <w:ind w:left="720"/>
        <w:rPr>
          <w:lang w:eastAsia="es-ES"/>
        </w:rPr>
      </w:pPr>
      <w:r>
        <w:rPr>
          <w:lang w:eastAsia="es-ES"/>
        </w:rPr>
        <w:pict w14:anchorId="61AF30DA">
          <v:rect id="_x0000_i1074" style="width:0;height:1.5pt" o:hralign="center" o:hrstd="t" o:hr="t" fillcolor="#a0a0a0" stroked="f"/>
        </w:pict>
      </w:r>
    </w:p>
    <w:p w14:paraId="14E62A1E" w14:textId="77777777" w:rsidR="00DA4EC7" w:rsidRPr="00D65234" w:rsidRDefault="00DA4EC7" w:rsidP="00DA4EC7">
      <w:pPr>
        <w:numPr>
          <w:ilvl w:val="0"/>
          <w:numId w:val="41"/>
        </w:numPr>
        <w:spacing w:before="100" w:beforeAutospacing="1" w:after="100" w:afterAutospacing="1"/>
        <w:rPr>
          <w:lang w:eastAsia="es-ES"/>
        </w:rPr>
      </w:pPr>
      <w:r w:rsidRPr="00D65234">
        <w:rPr>
          <w:lang w:eastAsia="es-ES"/>
        </w:rPr>
        <w:t>¿Por qué es importante la interfaz en un sistema informático?</w:t>
      </w:r>
    </w:p>
    <w:p w14:paraId="5CEA83E2" w14:textId="77777777" w:rsidR="00DA4EC7" w:rsidRPr="00D65234" w:rsidRDefault="00DA4EC7" w:rsidP="00DA4EC7">
      <w:pPr>
        <w:rPr>
          <w:u w:val="single"/>
        </w:rPr>
      </w:pPr>
    </w:p>
    <w:p w14:paraId="672A6659" w14:textId="77777777" w:rsidR="001F4CA3" w:rsidRPr="00A42564" w:rsidRDefault="001F4CA3">
      <w:pPr>
        <w:jc w:val="center"/>
        <w:rPr>
          <w:rFonts w:ascii="Calibri" w:hAnsi="Calibri"/>
          <w:b/>
        </w:rPr>
      </w:pPr>
    </w:p>
    <w:sectPr w:rsidR="001F4CA3" w:rsidRPr="00A42564" w:rsidSect="009818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66" w:bottom="107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26ECB" w14:textId="77777777" w:rsidR="00294A6C" w:rsidRDefault="00294A6C">
      <w:r>
        <w:separator/>
      </w:r>
    </w:p>
  </w:endnote>
  <w:endnote w:type="continuationSeparator" w:id="0">
    <w:p w14:paraId="213391AB" w14:textId="77777777" w:rsidR="00294A6C" w:rsidRDefault="0029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0EF9C" w14:textId="77777777" w:rsidR="00DA4EC7" w:rsidRDefault="00DA4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682A" w14:textId="353975EF" w:rsidR="00410635" w:rsidRPr="00B16018" w:rsidRDefault="324DA8F2" w:rsidP="324DA8F2">
    <w:pPr>
      <w:pStyle w:val="Piedepgina"/>
      <w:ind w:right="-180"/>
      <w:rPr>
        <w:rFonts w:ascii="Calibri" w:hAnsi="Calibri" w:cs="Calibri"/>
        <w:sz w:val="20"/>
        <w:szCs w:val="20"/>
      </w:rPr>
    </w:pPr>
    <w:r w:rsidRPr="324DA8F2">
      <w:rPr>
        <w:sz w:val="20"/>
        <w:szCs w:val="20"/>
      </w:rPr>
      <w:t xml:space="preserve">Alumno/s: </w:t>
    </w:r>
    <w:r w:rsidR="00410635">
      <w:tab/>
    </w:r>
    <w:r w:rsidRPr="324DA8F2">
      <w:rPr>
        <w:rFonts w:ascii="Calibri" w:hAnsi="Calibri" w:cs="Calibri"/>
        <w:sz w:val="20"/>
        <w:szCs w:val="20"/>
      </w:rPr>
      <w:t xml:space="preserve">                                                                                                                        Página 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begin"/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instrText xml:space="preserve"> PAGE </w:instrText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fldChar w:fldCharType="separate"/>
    </w:r>
    <w:r w:rsidR="00DA4EC7">
      <w:rPr>
        <w:rStyle w:val="Nmerodepgina"/>
        <w:rFonts w:ascii="Calibri" w:hAnsi="Calibri" w:cs="Calibri"/>
        <w:noProof/>
        <w:sz w:val="20"/>
        <w:szCs w:val="20"/>
        <w:u w:val="single"/>
      </w:rPr>
      <w:t>1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end"/>
    </w:r>
    <w:r w:rsidRPr="324DA8F2">
      <w:rPr>
        <w:rStyle w:val="Nmerodepgina"/>
        <w:rFonts w:ascii="Calibri" w:hAnsi="Calibri" w:cs="Calibri"/>
        <w:sz w:val="20"/>
        <w:szCs w:val="20"/>
      </w:rPr>
      <w:t xml:space="preserve"> de 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begin"/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instrText xml:space="preserve"> NUMPAGES </w:instrText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fldChar w:fldCharType="separate"/>
    </w:r>
    <w:r w:rsidR="00DA4EC7">
      <w:rPr>
        <w:rStyle w:val="Nmerodepgina"/>
        <w:rFonts w:ascii="Calibri" w:hAnsi="Calibri" w:cs="Calibri"/>
        <w:noProof/>
        <w:sz w:val="20"/>
        <w:szCs w:val="20"/>
        <w:u w:val="single"/>
      </w:rPr>
      <w:t>5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4B860" w14:textId="77777777" w:rsidR="00DA4EC7" w:rsidRDefault="00DA4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7DF55" w14:textId="77777777" w:rsidR="00294A6C" w:rsidRDefault="00294A6C">
      <w:r>
        <w:separator/>
      </w:r>
    </w:p>
  </w:footnote>
  <w:footnote w:type="continuationSeparator" w:id="0">
    <w:p w14:paraId="4B12FDB6" w14:textId="77777777" w:rsidR="00294A6C" w:rsidRDefault="00294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15446" w14:textId="77777777" w:rsidR="00DA4EC7" w:rsidRDefault="00DA4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7B81" w14:textId="2F8B275C" w:rsidR="00C84191" w:rsidRPr="004A583C" w:rsidRDefault="324DA8F2" w:rsidP="324DA8F2">
    <w:pPr>
      <w:pStyle w:val="Encabezado"/>
      <w:tabs>
        <w:tab w:val="right" w:leader="dot" w:pos="4430"/>
        <w:tab w:val="center" w:pos="5670"/>
        <w:tab w:val="right" w:leader="dot" w:pos="8504"/>
      </w:tabs>
      <w:rPr>
        <w:sz w:val="18"/>
        <w:szCs w:val="18"/>
      </w:rPr>
    </w:pPr>
    <w:r w:rsidRPr="324DA8F2">
      <w:rPr>
        <w:b/>
        <w:bCs/>
      </w:rPr>
      <w:t>D</w:t>
    </w:r>
    <w:r w:rsidR="00FC10D6">
      <w:rPr>
        <w:b/>
        <w:bCs/>
      </w:rPr>
      <w:t>AM</w:t>
    </w:r>
    <w:r w:rsidRPr="324DA8F2">
      <w:rPr>
        <w:b/>
        <w:bCs/>
      </w:rPr>
      <w:t>1</w:t>
    </w:r>
    <w:r w:rsidR="008A7383">
      <w:tab/>
    </w:r>
    <w:r w:rsidRPr="324DA8F2">
      <w:rPr>
        <w:b/>
        <w:bCs/>
      </w:rPr>
      <w:t xml:space="preserve">Curso </w:t>
    </w:r>
    <w:r w:rsidR="00FC10D6">
      <w:rPr>
        <w:b/>
        <w:bCs/>
      </w:rPr>
      <w:t>202</w:t>
    </w:r>
    <w:r w:rsidR="00DA4EC7">
      <w:rPr>
        <w:b/>
        <w:bCs/>
      </w:rPr>
      <w:t>5</w:t>
    </w:r>
    <w:r w:rsidRPr="324DA8F2">
      <w:rPr>
        <w:b/>
        <w:bCs/>
      </w:rPr>
      <w:t>-</w:t>
    </w:r>
    <w:r w:rsidR="00FC10D6">
      <w:rPr>
        <w:b/>
        <w:bCs/>
      </w:rPr>
      <w:t>202</w:t>
    </w:r>
    <w:r w:rsidR="00DA4EC7">
      <w:rPr>
        <w:b/>
        <w:bCs/>
      </w:rPr>
      <w:t>6</w:t>
    </w:r>
  </w:p>
  <w:p w14:paraId="3DEEC669" w14:textId="77777777" w:rsidR="00410635" w:rsidRPr="00C84191" w:rsidRDefault="00410635" w:rsidP="00C84191">
    <w:pPr>
      <w:pStyle w:val="Encabezado"/>
      <w:rPr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1459" w14:textId="77777777" w:rsidR="00DA4EC7" w:rsidRDefault="00DA4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cs="Consolas"/>
        <w:lang w:val="es"/>
      </w:rPr>
    </w:lvl>
  </w:abstractNum>
  <w:abstractNum w:abstractNumId="1" w15:restartNumberingAfterBreak="0">
    <w:nsid w:val="01762D13"/>
    <w:multiLevelType w:val="hybridMultilevel"/>
    <w:tmpl w:val="B86ECDC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F196A"/>
    <w:multiLevelType w:val="multilevel"/>
    <w:tmpl w:val="96A8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522C01"/>
    <w:multiLevelType w:val="hybridMultilevel"/>
    <w:tmpl w:val="A622008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553FE"/>
    <w:multiLevelType w:val="hybridMultilevel"/>
    <w:tmpl w:val="00CAB4B8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E1600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AC93C7C"/>
    <w:multiLevelType w:val="multilevel"/>
    <w:tmpl w:val="43AA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A35AB"/>
    <w:multiLevelType w:val="multilevel"/>
    <w:tmpl w:val="76AC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3F1E90"/>
    <w:multiLevelType w:val="hybridMultilevel"/>
    <w:tmpl w:val="9CA010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C0617"/>
    <w:multiLevelType w:val="hybridMultilevel"/>
    <w:tmpl w:val="7D2A0FF0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30BDD"/>
    <w:multiLevelType w:val="hybridMultilevel"/>
    <w:tmpl w:val="90686C2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815360"/>
    <w:multiLevelType w:val="hybridMultilevel"/>
    <w:tmpl w:val="999C9A7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D6F7D"/>
    <w:multiLevelType w:val="hybridMultilevel"/>
    <w:tmpl w:val="E826B664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C760C7"/>
    <w:multiLevelType w:val="hybridMultilevel"/>
    <w:tmpl w:val="E542BE26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F52BF"/>
    <w:multiLevelType w:val="hybridMultilevel"/>
    <w:tmpl w:val="7300665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F6E94"/>
    <w:multiLevelType w:val="hybridMultilevel"/>
    <w:tmpl w:val="92846F4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A23D19"/>
    <w:multiLevelType w:val="hybridMultilevel"/>
    <w:tmpl w:val="51B0344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87E08"/>
    <w:multiLevelType w:val="multilevel"/>
    <w:tmpl w:val="A5146CD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8" w15:restartNumberingAfterBreak="0">
    <w:nsid w:val="3FEC069E"/>
    <w:multiLevelType w:val="hybridMultilevel"/>
    <w:tmpl w:val="1BFCE68E"/>
    <w:lvl w:ilvl="0" w:tplc="625E39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754587"/>
    <w:multiLevelType w:val="hybridMultilevel"/>
    <w:tmpl w:val="30DE0A0C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050F0"/>
    <w:multiLevelType w:val="hybridMultilevel"/>
    <w:tmpl w:val="8946A59E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3E0CF9"/>
    <w:multiLevelType w:val="hybridMultilevel"/>
    <w:tmpl w:val="CDE42A58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F58D2"/>
    <w:multiLevelType w:val="hybridMultilevel"/>
    <w:tmpl w:val="5A22393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E154E"/>
    <w:multiLevelType w:val="hybridMultilevel"/>
    <w:tmpl w:val="EB48BEE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109A8"/>
    <w:multiLevelType w:val="hybridMultilevel"/>
    <w:tmpl w:val="5E3A5F2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EF848DE"/>
    <w:multiLevelType w:val="multilevel"/>
    <w:tmpl w:val="8946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685E16"/>
    <w:multiLevelType w:val="multilevel"/>
    <w:tmpl w:val="4620BDEA"/>
    <w:lvl w:ilvl="0">
      <w:start w:val="1"/>
      <w:numFmt w:val="decimal"/>
      <w:lvlText w:val="4.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9A2C02"/>
    <w:multiLevelType w:val="hybridMultilevel"/>
    <w:tmpl w:val="FCB67F7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176D8D"/>
    <w:multiLevelType w:val="hybridMultilevel"/>
    <w:tmpl w:val="1F2082D2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E4005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4331ED"/>
    <w:multiLevelType w:val="hybridMultilevel"/>
    <w:tmpl w:val="27E87C38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F67C1"/>
    <w:multiLevelType w:val="hybridMultilevel"/>
    <w:tmpl w:val="2F843B8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54229"/>
    <w:multiLevelType w:val="hybridMultilevel"/>
    <w:tmpl w:val="FC12F4E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572EBC"/>
    <w:multiLevelType w:val="hybridMultilevel"/>
    <w:tmpl w:val="56626AC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9508DFC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624B1356"/>
    <w:multiLevelType w:val="hybridMultilevel"/>
    <w:tmpl w:val="1FEACB4E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B3B0A"/>
    <w:multiLevelType w:val="hybridMultilevel"/>
    <w:tmpl w:val="8036292C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F93CBA"/>
    <w:multiLevelType w:val="hybridMultilevel"/>
    <w:tmpl w:val="C0D64600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1908B4"/>
    <w:multiLevelType w:val="hybridMultilevel"/>
    <w:tmpl w:val="070A4E9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8E3A55"/>
    <w:multiLevelType w:val="hybridMultilevel"/>
    <w:tmpl w:val="B136E1E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D11377"/>
    <w:multiLevelType w:val="hybridMultilevel"/>
    <w:tmpl w:val="527E46AA"/>
    <w:lvl w:ilvl="0" w:tplc="12164BB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9" w15:restartNumberingAfterBreak="0">
    <w:nsid w:val="76F43010"/>
    <w:multiLevelType w:val="hybridMultilevel"/>
    <w:tmpl w:val="3A6A5DB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507C8"/>
    <w:multiLevelType w:val="multilevel"/>
    <w:tmpl w:val="7B18B7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5"/>
  </w:num>
  <w:num w:numId="3">
    <w:abstractNumId w:val="26"/>
  </w:num>
  <w:num w:numId="4">
    <w:abstractNumId w:val="2"/>
  </w:num>
  <w:num w:numId="5">
    <w:abstractNumId w:val="7"/>
  </w:num>
  <w:num w:numId="6">
    <w:abstractNumId w:val="12"/>
  </w:num>
  <w:num w:numId="7">
    <w:abstractNumId w:val="20"/>
  </w:num>
  <w:num w:numId="8">
    <w:abstractNumId w:val="25"/>
  </w:num>
  <w:num w:numId="9">
    <w:abstractNumId w:val="38"/>
  </w:num>
  <w:num w:numId="10">
    <w:abstractNumId w:val="1"/>
  </w:num>
  <w:num w:numId="11">
    <w:abstractNumId w:val="36"/>
  </w:num>
  <w:num w:numId="12">
    <w:abstractNumId w:val="10"/>
  </w:num>
  <w:num w:numId="13">
    <w:abstractNumId w:val="9"/>
  </w:num>
  <w:num w:numId="14">
    <w:abstractNumId w:val="11"/>
  </w:num>
  <w:num w:numId="15">
    <w:abstractNumId w:val="16"/>
  </w:num>
  <w:num w:numId="16">
    <w:abstractNumId w:val="23"/>
  </w:num>
  <w:num w:numId="17">
    <w:abstractNumId w:val="13"/>
  </w:num>
  <w:num w:numId="18">
    <w:abstractNumId w:val="22"/>
  </w:num>
  <w:num w:numId="19">
    <w:abstractNumId w:val="33"/>
  </w:num>
  <w:num w:numId="20">
    <w:abstractNumId w:val="35"/>
  </w:num>
  <w:num w:numId="21">
    <w:abstractNumId w:val="18"/>
  </w:num>
  <w:num w:numId="22">
    <w:abstractNumId w:val="4"/>
  </w:num>
  <w:num w:numId="23">
    <w:abstractNumId w:val="27"/>
  </w:num>
  <w:num w:numId="24">
    <w:abstractNumId w:val="29"/>
  </w:num>
  <w:num w:numId="25">
    <w:abstractNumId w:val="34"/>
  </w:num>
  <w:num w:numId="26">
    <w:abstractNumId w:val="3"/>
  </w:num>
  <w:num w:numId="27">
    <w:abstractNumId w:val="39"/>
  </w:num>
  <w:num w:numId="28">
    <w:abstractNumId w:val="8"/>
  </w:num>
  <w:num w:numId="29">
    <w:abstractNumId w:val="14"/>
  </w:num>
  <w:num w:numId="30">
    <w:abstractNumId w:val="31"/>
  </w:num>
  <w:num w:numId="31">
    <w:abstractNumId w:val="30"/>
  </w:num>
  <w:num w:numId="32">
    <w:abstractNumId w:val="15"/>
  </w:num>
  <w:num w:numId="33">
    <w:abstractNumId w:val="21"/>
  </w:num>
  <w:num w:numId="34">
    <w:abstractNumId w:val="37"/>
  </w:num>
  <w:num w:numId="35">
    <w:abstractNumId w:val="19"/>
  </w:num>
  <w:num w:numId="36">
    <w:abstractNumId w:val="32"/>
  </w:num>
  <w:num w:numId="37">
    <w:abstractNumId w:val="24"/>
  </w:num>
  <w:num w:numId="38">
    <w:abstractNumId w:val="0"/>
  </w:num>
  <w:num w:numId="39">
    <w:abstractNumId w:val="17"/>
  </w:num>
  <w:num w:numId="40">
    <w:abstractNumId w:val="6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4902"/>
    <w:rsid w:val="000007D4"/>
    <w:rsid w:val="00006166"/>
    <w:rsid w:val="0001145C"/>
    <w:rsid w:val="0001496D"/>
    <w:rsid w:val="00031D47"/>
    <w:rsid w:val="00042F60"/>
    <w:rsid w:val="00044FBB"/>
    <w:rsid w:val="00045805"/>
    <w:rsid w:val="00046D24"/>
    <w:rsid w:val="0004744F"/>
    <w:rsid w:val="0006020D"/>
    <w:rsid w:val="000615D8"/>
    <w:rsid w:val="00062ADB"/>
    <w:rsid w:val="00065245"/>
    <w:rsid w:val="0007669F"/>
    <w:rsid w:val="000C67DA"/>
    <w:rsid w:val="000E668E"/>
    <w:rsid w:val="00110270"/>
    <w:rsid w:val="00113FF3"/>
    <w:rsid w:val="00123F22"/>
    <w:rsid w:val="00132F37"/>
    <w:rsid w:val="001533D1"/>
    <w:rsid w:val="0016035E"/>
    <w:rsid w:val="00176AFE"/>
    <w:rsid w:val="001A3592"/>
    <w:rsid w:val="001B4D9A"/>
    <w:rsid w:val="001B59EA"/>
    <w:rsid w:val="001D3626"/>
    <w:rsid w:val="001F4CA3"/>
    <w:rsid w:val="00215868"/>
    <w:rsid w:val="002170E2"/>
    <w:rsid w:val="002207F2"/>
    <w:rsid w:val="00227117"/>
    <w:rsid w:val="00287F0B"/>
    <w:rsid w:val="00294A6C"/>
    <w:rsid w:val="002B41D9"/>
    <w:rsid w:val="002B47B8"/>
    <w:rsid w:val="002D540B"/>
    <w:rsid w:val="002E5220"/>
    <w:rsid w:val="00304849"/>
    <w:rsid w:val="00305FAC"/>
    <w:rsid w:val="00307876"/>
    <w:rsid w:val="00353C4D"/>
    <w:rsid w:val="00367E3E"/>
    <w:rsid w:val="00371316"/>
    <w:rsid w:val="00376BF0"/>
    <w:rsid w:val="003B7B0C"/>
    <w:rsid w:val="003D0DFA"/>
    <w:rsid w:val="00410635"/>
    <w:rsid w:val="00411B08"/>
    <w:rsid w:val="00412CB0"/>
    <w:rsid w:val="00415B99"/>
    <w:rsid w:val="004166F6"/>
    <w:rsid w:val="00424CC6"/>
    <w:rsid w:val="00477DD1"/>
    <w:rsid w:val="0049133A"/>
    <w:rsid w:val="004B376B"/>
    <w:rsid w:val="004E2524"/>
    <w:rsid w:val="004E6EE4"/>
    <w:rsid w:val="00535FC2"/>
    <w:rsid w:val="005409BB"/>
    <w:rsid w:val="00541BA1"/>
    <w:rsid w:val="00563F78"/>
    <w:rsid w:val="0056592E"/>
    <w:rsid w:val="00570DD3"/>
    <w:rsid w:val="00577AC5"/>
    <w:rsid w:val="00581974"/>
    <w:rsid w:val="005A5EB5"/>
    <w:rsid w:val="005B0772"/>
    <w:rsid w:val="005B460E"/>
    <w:rsid w:val="005D6E69"/>
    <w:rsid w:val="005E0201"/>
    <w:rsid w:val="005F2F3C"/>
    <w:rsid w:val="00602985"/>
    <w:rsid w:val="006105F0"/>
    <w:rsid w:val="00626FFC"/>
    <w:rsid w:val="00635022"/>
    <w:rsid w:val="006425E8"/>
    <w:rsid w:val="00645ABE"/>
    <w:rsid w:val="00645DB6"/>
    <w:rsid w:val="00663DE5"/>
    <w:rsid w:val="00670D1D"/>
    <w:rsid w:val="006A017D"/>
    <w:rsid w:val="006A764D"/>
    <w:rsid w:val="006B550C"/>
    <w:rsid w:val="006B651C"/>
    <w:rsid w:val="006C5BAB"/>
    <w:rsid w:val="006C632E"/>
    <w:rsid w:val="006D3E0C"/>
    <w:rsid w:val="006E38A7"/>
    <w:rsid w:val="006F2DD2"/>
    <w:rsid w:val="006F5D78"/>
    <w:rsid w:val="0070493B"/>
    <w:rsid w:val="00723FB1"/>
    <w:rsid w:val="007251AC"/>
    <w:rsid w:val="007612CE"/>
    <w:rsid w:val="00762F93"/>
    <w:rsid w:val="00782227"/>
    <w:rsid w:val="00786EC4"/>
    <w:rsid w:val="007C1DE9"/>
    <w:rsid w:val="007C7661"/>
    <w:rsid w:val="007E5CDF"/>
    <w:rsid w:val="00807E61"/>
    <w:rsid w:val="00822413"/>
    <w:rsid w:val="00823258"/>
    <w:rsid w:val="008261E9"/>
    <w:rsid w:val="00830A87"/>
    <w:rsid w:val="00830ABC"/>
    <w:rsid w:val="00837580"/>
    <w:rsid w:val="00853235"/>
    <w:rsid w:val="008558EC"/>
    <w:rsid w:val="008631F9"/>
    <w:rsid w:val="0087119F"/>
    <w:rsid w:val="0088083A"/>
    <w:rsid w:val="00891BD2"/>
    <w:rsid w:val="008974CA"/>
    <w:rsid w:val="008A243F"/>
    <w:rsid w:val="008A7383"/>
    <w:rsid w:val="008B2704"/>
    <w:rsid w:val="008D5351"/>
    <w:rsid w:val="008E6CA2"/>
    <w:rsid w:val="008F26D7"/>
    <w:rsid w:val="008F4496"/>
    <w:rsid w:val="009012A7"/>
    <w:rsid w:val="00917C6A"/>
    <w:rsid w:val="0092039D"/>
    <w:rsid w:val="00943B49"/>
    <w:rsid w:val="00953FF5"/>
    <w:rsid w:val="00957B5B"/>
    <w:rsid w:val="0097040E"/>
    <w:rsid w:val="009726CC"/>
    <w:rsid w:val="0097345F"/>
    <w:rsid w:val="009818BB"/>
    <w:rsid w:val="00983D04"/>
    <w:rsid w:val="009B0AC1"/>
    <w:rsid w:val="009C47E8"/>
    <w:rsid w:val="009D241E"/>
    <w:rsid w:val="009D6AE2"/>
    <w:rsid w:val="009F0394"/>
    <w:rsid w:val="009F36CE"/>
    <w:rsid w:val="00A15469"/>
    <w:rsid w:val="00A300D4"/>
    <w:rsid w:val="00A33518"/>
    <w:rsid w:val="00A42564"/>
    <w:rsid w:val="00A55C7F"/>
    <w:rsid w:val="00A71FA0"/>
    <w:rsid w:val="00A87F75"/>
    <w:rsid w:val="00A87FEF"/>
    <w:rsid w:val="00AA41B5"/>
    <w:rsid w:val="00AA4425"/>
    <w:rsid w:val="00AA5BA0"/>
    <w:rsid w:val="00AA6B93"/>
    <w:rsid w:val="00B123D8"/>
    <w:rsid w:val="00B16018"/>
    <w:rsid w:val="00B16BFD"/>
    <w:rsid w:val="00B66A52"/>
    <w:rsid w:val="00B95FC9"/>
    <w:rsid w:val="00BA7DF5"/>
    <w:rsid w:val="00BB35B4"/>
    <w:rsid w:val="00BB3979"/>
    <w:rsid w:val="00BC1FBA"/>
    <w:rsid w:val="00BC2779"/>
    <w:rsid w:val="00BD259F"/>
    <w:rsid w:val="00BF3C0B"/>
    <w:rsid w:val="00C11716"/>
    <w:rsid w:val="00C16119"/>
    <w:rsid w:val="00C34362"/>
    <w:rsid w:val="00C563D8"/>
    <w:rsid w:val="00C84191"/>
    <w:rsid w:val="00C93BCD"/>
    <w:rsid w:val="00CB5709"/>
    <w:rsid w:val="00CD20DA"/>
    <w:rsid w:val="00CE1DAB"/>
    <w:rsid w:val="00CE213C"/>
    <w:rsid w:val="00CE3BF0"/>
    <w:rsid w:val="00D124EA"/>
    <w:rsid w:val="00D226C2"/>
    <w:rsid w:val="00D311C8"/>
    <w:rsid w:val="00D45390"/>
    <w:rsid w:val="00D46871"/>
    <w:rsid w:val="00D53738"/>
    <w:rsid w:val="00D66382"/>
    <w:rsid w:val="00D66F7A"/>
    <w:rsid w:val="00D714DB"/>
    <w:rsid w:val="00D90633"/>
    <w:rsid w:val="00D93B7F"/>
    <w:rsid w:val="00DA4EC7"/>
    <w:rsid w:val="00DC5E22"/>
    <w:rsid w:val="00DD5B8B"/>
    <w:rsid w:val="00DD7B71"/>
    <w:rsid w:val="00DE2CAF"/>
    <w:rsid w:val="00DE5BF1"/>
    <w:rsid w:val="00DF3D97"/>
    <w:rsid w:val="00E00673"/>
    <w:rsid w:val="00E3302B"/>
    <w:rsid w:val="00E45D29"/>
    <w:rsid w:val="00E54902"/>
    <w:rsid w:val="00E65015"/>
    <w:rsid w:val="00E72FC0"/>
    <w:rsid w:val="00E901DD"/>
    <w:rsid w:val="00E92060"/>
    <w:rsid w:val="00E92ED6"/>
    <w:rsid w:val="00EA7998"/>
    <w:rsid w:val="00EB4A29"/>
    <w:rsid w:val="00EB5849"/>
    <w:rsid w:val="00EB7554"/>
    <w:rsid w:val="00EC2791"/>
    <w:rsid w:val="00EC384B"/>
    <w:rsid w:val="00EF0C30"/>
    <w:rsid w:val="00F02795"/>
    <w:rsid w:val="00F04AEC"/>
    <w:rsid w:val="00F16DA8"/>
    <w:rsid w:val="00F17DCF"/>
    <w:rsid w:val="00F4154E"/>
    <w:rsid w:val="00F427A8"/>
    <w:rsid w:val="00F50253"/>
    <w:rsid w:val="00FB2FEB"/>
    <w:rsid w:val="00FC10D6"/>
    <w:rsid w:val="00FC60C4"/>
    <w:rsid w:val="00FD37D2"/>
    <w:rsid w:val="00FE7DBF"/>
    <w:rsid w:val="00FF6DDC"/>
    <w:rsid w:val="00FF73DB"/>
    <w:rsid w:val="083817DF"/>
    <w:rsid w:val="0A83E334"/>
    <w:rsid w:val="324DA8F2"/>
    <w:rsid w:val="3FB32480"/>
    <w:rsid w:val="4BE99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8418F3"/>
  <w15:docId w15:val="{576253B1-70C5-4859-9FBC-8E9F14EC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6AE2"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rsid w:val="00CE3BF0"/>
    <w:pPr>
      <w:keepNext/>
      <w:jc w:val="center"/>
      <w:outlineLvl w:val="0"/>
    </w:pPr>
    <w:rPr>
      <w:b/>
      <w:sz w:val="22"/>
      <w:szCs w:val="22"/>
    </w:rPr>
  </w:style>
  <w:style w:type="paragraph" w:styleId="Ttulo2">
    <w:name w:val="heading 2"/>
    <w:basedOn w:val="Normal"/>
    <w:next w:val="Normal"/>
    <w:qFormat/>
    <w:rsid w:val="00CE3BF0"/>
    <w:pPr>
      <w:keepNext/>
      <w:jc w:val="center"/>
      <w:outlineLvl w:val="1"/>
    </w:pPr>
    <w:rPr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E3BF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E3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E3BF0"/>
  </w:style>
  <w:style w:type="character" w:styleId="Hipervnculo">
    <w:name w:val="Hyperlink"/>
    <w:rsid w:val="00CE3BF0"/>
    <w:rPr>
      <w:color w:val="0000FF"/>
      <w:u w:val="single"/>
    </w:rPr>
  </w:style>
  <w:style w:type="table" w:styleId="Tablaconcuadrcula">
    <w:name w:val="Table Grid"/>
    <w:basedOn w:val="Tablanormal"/>
    <w:rsid w:val="000C6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rsid w:val="008261E9"/>
    <w:pPr>
      <w:ind w:firstLine="708"/>
    </w:pPr>
    <w:rPr>
      <w:rFonts w:ascii="Arial" w:hAnsi="Arial" w:cs="Arial"/>
      <w:lang w:eastAsia="es-ES"/>
    </w:rPr>
  </w:style>
  <w:style w:type="paragraph" w:styleId="Textodeglobo">
    <w:name w:val="Balloon Text"/>
    <w:basedOn w:val="Normal"/>
    <w:link w:val="TextodegloboCar"/>
    <w:rsid w:val="006A764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6A764D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6A764D"/>
    <w:pPr>
      <w:ind w:left="720"/>
      <w:contextualSpacing/>
    </w:pPr>
  </w:style>
  <w:style w:type="paragraph" w:customStyle="1" w:styleId="Default">
    <w:name w:val="Default"/>
    <w:rsid w:val="00645DB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s-ES"/>
    </w:rPr>
  </w:style>
  <w:style w:type="paragraph" w:customStyle="1" w:styleId="CM1">
    <w:name w:val="CM1"/>
    <w:basedOn w:val="Default"/>
    <w:next w:val="Default"/>
    <w:rsid w:val="00645DB6"/>
    <w:pPr>
      <w:spacing w:line="368" w:lineRule="atLeast"/>
    </w:pPr>
    <w:rPr>
      <w:color w:val="auto"/>
    </w:rPr>
  </w:style>
  <w:style w:type="paragraph" w:styleId="NormalWeb">
    <w:name w:val="Normal (Web)"/>
    <w:basedOn w:val="Normal"/>
    <w:uiPriority w:val="99"/>
    <w:unhideWhenUsed/>
    <w:rsid w:val="008A7383"/>
    <w:pPr>
      <w:spacing w:before="100" w:beforeAutospacing="1" w:after="100" w:afterAutospacing="1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63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dotted" w:sz="6" w:space="0" w:color="CCCCCC"/>
                <w:bottom w:val="none" w:sz="0" w:space="0" w:color="auto"/>
                <w:right w:val="none" w:sz="0" w:space="0" w:color="auto"/>
              </w:divBdr>
              <w:divsChild>
                <w:div w:id="990905527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PR0101-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PR0101-a</Template>
  <TotalTime>32</TotalTime>
  <Pages>5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01 de la Unidad de Trabajo 01 (PR0101)</vt:lpstr>
    </vt:vector>
  </TitlesOfParts>
  <Company>Universidad de Burgos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01 de la Unidad de Trabajo 01 (PR0101)</dc:title>
  <dc:creator>admin</dc:creator>
  <cp:lastModifiedBy>ALVARO CALDERON PEREZ</cp:lastModifiedBy>
  <cp:revision>4</cp:revision>
  <cp:lastPrinted>2018-09-27T01:46:00Z</cp:lastPrinted>
  <dcterms:created xsi:type="dcterms:W3CDTF">2025-09-18T18:07:00Z</dcterms:created>
  <dcterms:modified xsi:type="dcterms:W3CDTF">2025-09-19T11:37:00Z</dcterms:modified>
</cp:coreProperties>
</file>