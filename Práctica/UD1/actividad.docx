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0000"/>
        <w:tblLook w:val="01E0" w:firstRow="1" w:lastRow="1" w:firstColumn="1" w:lastColumn="1" w:noHBand="0" w:noVBand="0"/>
      </w:tblPr>
      <w:tblGrid>
        <w:gridCol w:w="9039"/>
      </w:tblGrid>
      <w:tr w:rsidR="00F02795" w:rsidRPr="00A42564" w14:paraId="3A9C61A4" w14:textId="77777777" w:rsidTr="324DA8F2">
        <w:trPr>
          <w:cantSplit/>
          <w:trHeight w:val="699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59D234A2" w14:textId="584FD0D4" w:rsidR="00F02795" w:rsidRPr="00A300D4" w:rsidRDefault="00F02795" w:rsidP="00A300D4">
            <w:pPr>
              <w:jc w:val="center"/>
              <w:rPr>
                <w:rFonts w:ascii="Calibri" w:hAnsi="Calibri"/>
                <w:b/>
                <w:color w:val="FFFFFF"/>
              </w:rPr>
            </w:pPr>
            <w:r w:rsidRPr="00A300D4">
              <w:rPr>
                <w:rFonts w:ascii="Calibri" w:hAnsi="Calibri"/>
                <w:b/>
                <w:color w:val="FFFFFF"/>
              </w:rPr>
              <w:t xml:space="preserve">PRÁCTICA </w:t>
            </w:r>
            <w:r w:rsidR="00BD0304">
              <w:rPr>
                <w:rFonts w:ascii="Calibri" w:hAnsi="Calibri"/>
                <w:b/>
                <w:color w:val="FFFFFF"/>
              </w:rPr>
              <w:t>1</w:t>
            </w:r>
          </w:p>
          <w:p w14:paraId="3DD221F1" w14:textId="77777777" w:rsidR="00F02795" w:rsidRPr="00A300D4" w:rsidRDefault="006A017D" w:rsidP="00F02795">
            <w:pPr>
              <w:jc w:val="center"/>
              <w:rPr>
                <w:rFonts w:ascii="Calibri" w:hAnsi="Calibri"/>
                <w:color w:val="FFFFFF"/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</w:rPr>
              <w:t>SISTEMAS DE NU</w:t>
            </w:r>
            <w:r w:rsidR="00563F78">
              <w:rPr>
                <w:rFonts w:ascii="Calibri" w:hAnsi="Calibri"/>
                <w:b/>
                <w:color w:val="FFFFFF"/>
              </w:rPr>
              <w:t>M</w:t>
            </w:r>
            <w:r>
              <w:rPr>
                <w:rFonts w:ascii="Calibri" w:hAnsi="Calibri"/>
                <w:b/>
                <w:color w:val="FFFFFF"/>
              </w:rPr>
              <w:t>ERACIÓN</w:t>
            </w:r>
          </w:p>
        </w:tc>
      </w:tr>
      <w:tr w:rsidR="00A300D4" w:rsidRPr="00A42564" w14:paraId="7E7C3FAF" w14:textId="77777777" w:rsidTr="324DA8F2">
        <w:trPr>
          <w:cantSplit/>
          <w:trHeight w:val="397"/>
        </w:trPr>
        <w:tc>
          <w:tcPr>
            <w:tcW w:w="5000" w:type="pct"/>
            <w:shd w:val="clear" w:color="auto" w:fill="FFFFFF" w:themeFill="background1"/>
            <w:vAlign w:val="center"/>
          </w:tcPr>
          <w:p w14:paraId="6067D4B1" w14:textId="5D6DD5C5" w:rsidR="00A300D4" w:rsidRPr="00A42564" w:rsidRDefault="00A300D4" w:rsidP="324DA8F2">
            <w:pPr>
              <w:spacing w:line="276" w:lineRule="auto"/>
              <w:rPr>
                <w:rFonts w:ascii="Calibri" w:hAnsi="Calibri"/>
                <w:b/>
                <w:bCs/>
              </w:rPr>
            </w:pPr>
            <w:r w:rsidRPr="324DA8F2">
              <w:rPr>
                <w:rFonts w:ascii="Calibri" w:hAnsi="Calibri"/>
                <w:b/>
                <w:bCs/>
              </w:rPr>
              <w:t xml:space="preserve">ALUMNO: </w:t>
            </w:r>
            <w:r w:rsidR="001F479A">
              <w:rPr>
                <w:rFonts w:ascii="Calibri" w:hAnsi="Calibri"/>
                <w:b/>
                <w:bCs/>
              </w:rPr>
              <w:t>Álvaro Calderón Pérez</w:t>
            </w:r>
          </w:p>
        </w:tc>
      </w:tr>
    </w:tbl>
    <w:p w14:paraId="672A6659" w14:textId="77777777" w:rsidR="001F4CA3" w:rsidRPr="00A42564" w:rsidRDefault="001F4CA3">
      <w:pPr>
        <w:jc w:val="center"/>
        <w:rPr>
          <w:rFonts w:ascii="Calibri" w:hAnsi="Calibri"/>
          <w:b/>
        </w:rPr>
      </w:pPr>
    </w:p>
    <w:p w14:paraId="2CDBB3D3" w14:textId="6156B7F0" w:rsidR="006A017D" w:rsidRDefault="00246BCA" w:rsidP="006A017D">
      <w:pPr>
        <w:numPr>
          <w:ilvl w:val="0"/>
          <w:numId w:val="38"/>
        </w:numPr>
        <w:jc w:val="both"/>
        <w:rPr>
          <w:rFonts w:ascii="Consolas" w:hAnsi="Consolas" w:cs="Consolas"/>
          <w:lang w:val="es"/>
        </w:rPr>
      </w:pPr>
      <w:r>
        <w:t>Indica el valor HEXADECIMAL</w:t>
      </w:r>
      <w:r w:rsidR="006A017D">
        <w:t xml:space="preserve"> de los siguientes números en binario:</w:t>
      </w:r>
    </w:p>
    <w:p w14:paraId="45A577FB" w14:textId="2BE38608" w:rsidR="006A017D" w:rsidRDefault="006A017D" w:rsidP="006A017D">
      <w:pPr>
        <w:autoSpaceDE w:val="0"/>
        <w:spacing w:line="360" w:lineRule="auto"/>
        <w:rPr>
          <w:rFonts w:ascii="Consolas" w:hAnsi="Consolas" w:cs="Consolas"/>
          <w:lang w:val="es"/>
        </w:rPr>
      </w:pPr>
      <w:r>
        <w:rPr>
          <w:rFonts w:ascii="Consolas" w:hAnsi="Consolas" w:cs="Consolas"/>
          <w:lang w:val="es"/>
        </w:rPr>
        <w:tab/>
        <w:t xml:space="preserve">01101 = </w:t>
      </w:r>
      <w:r w:rsidR="001B288C">
        <w:rPr>
          <w:rFonts w:ascii="Consolas" w:hAnsi="Consolas" w:cs="Consolas"/>
          <w:lang w:val="es"/>
        </w:rPr>
        <w:t>D</w:t>
      </w:r>
      <w:r>
        <w:rPr>
          <w:rFonts w:ascii="Consolas" w:hAnsi="Consolas" w:cs="Consolas"/>
          <w:lang w:val="es"/>
        </w:rPr>
        <w:tab/>
      </w:r>
      <w:r>
        <w:rPr>
          <w:rFonts w:ascii="Consolas" w:hAnsi="Consolas" w:cs="Consolas"/>
          <w:lang w:val="es"/>
        </w:rPr>
        <w:tab/>
        <w:t>11101 =</w:t>
      </w:r>
      <w:r w:rsidR="00132F37">
        <w:rPr>
          <w:rFonts w:ascii="Consolas" w:hAnsi="Consolas" w:cs="Consolas"/>
          <w:lang w:val="es"/>
        </w:rPr>
        <w:t xml:space="preserve"> </w:t>
      </w:r>
      <w:r w:rsidR="001B288C">
        <w:rPr>
          <w:rFonts w:ascii="Consolas" w:hAnsi="Consolas" w:cs="Consolas"/>
          <w:lang w:val="es"/>
        </w:rPr>
        <w:t>D1</w:t>
      </w:r>
      <w:r w:rsidR="001B288C">
        <w:rPr>
          <w:rFonts w:ascii="Consolas" w:hAnsi="Consolas" w:cs="Consolas"/>
          <w:lang w:val="es"/>
        </w:rPr>
        <w:tab/>
      </w:r>
      <w:r>
        <w:rPr>
          <w:rFonts w:ascii="Consolas" w:hAnsi="Consolas" w:cs="Consolas"/>
          <w:lang w:val="es"/>
        </w:rPr>
        <w:tab/>
        <w:t xml:space="preserve">1101001 = </w:t>
      </w:r>
      <w:r w:rsidR="001B288C">
        <w:rPr>
          <w:rFonts w:ascii="Consolas" w:hAnsi="Consolas" w:cs="Consolas"/>
          <w:lang w:val="es"/>
        </w:rPr>
        <w:t>69</w:t>
      </w:r>
    </w:p>
    <w:p w14:paraId="646C10F6" w14:textId="10C78B90" w:rsidR="006A017D" w:rsidRDefault="006A017D" w:rsidP="006A017D">
      <w:pPr>
        <w:autoSpaceDE w:val="0"/>
        <w:spacing w:line="360" w:lineRule="auto"/>
        <w:rPr>
          <w:rFonts w:ascii="Consolas" w:hAnsi="Consolas" w:cs="Consolas"/>
          <w:lang w:val="es"/>
        </w:rPr>
      </w:pPr>
      <w:r>
        <w:rPr>
          <w:rFonts w:ascii="Consolas" w:hAnsi="Consolas" w:cs="Consolas"/>
          <w:lang w:val="es"/>
        </w:rPr>
        <w:tab/>
        <w:t xml:space="preserve">000001 = </w:t>
      </w:r>
      <w:r w:rsidR="001F479A">
        <w:rPr>
          <w:rFonts w:ascii="Consolas" w:hAnsi="Consolas" w:cs="Consolas"/>
          <w:lang w:val="es"/>
        </w:rPr>
        <w:t>1</w:t>
      </w:r>
      <w:r>
        <w:rPr>
          <w:rFonts w:ascii="Consolas" w:hAnsi="Consolas" w:cs="Consolas"/>
          <w:lang w:val="es"/>
        </w:rPr>
        <w:tab/>
      </w:r>
      <w:r>
        <w:rPr>
          <w:rFonts w:ascii="Consolas" w:hAnsi="Consolas" w:cs="Consolas"/>
          <w:lang w:val="es"/>
        </w:rPr>
        <w:tab/>
        <w:t>110111 =</w:t>
      </w:r>
      <w:r w:rsidR="00132F37">
        <w:rPr>
          <w:rFonts w:ascii="Consolas" w:hAnsi="Consolas" w:cs="Consolas"/>
          <w:lang w:val="es"/>
        </w:rPr>
        <w:t xml:space="preserve"> </w:t>
      </w:r>
      <w:r w:rsidR="001B288C">
        <w:rPr>
          <w:rFonts w:ascii="Consolas" w:hAnsi="Consolas" w:cs="Consolas"/>
          <w:lang w:val="es"/>
        </w:rPr>
        <w:t>37</w:t>
      </w:r>
      <w:r w:rsidR="001B288C">
        <w:rPr>
          <w:rFonts w:ascii="Consolas" w:hAnsi="Consolas" w:cs="Consolas"/>
          <w:lang w:val="es"/>
        </w:rPr>
        <w:tab/>
      </w:r>
      <w:r>
        <w:rPr>
          <w:rFonts w:ascii="Consolas" w:hAnsi="Consolas" w:cs="Consolas"/>
          <w:lang w:val="es"/>
        </w:rPr>
        <w:t>1001010001 =</w:t>
      </w:r>
      <w:r w:rsidR="001B288C">
        <w:rPr>
          <w:rFonts w:ascii="Consolas" w:hAnsi="Consolas" w:cs="Consolas"/>
          <w:lang w:val="es"/>
        </w:rPr>
        <w:t xml:space="preserve"> 251</w:t>
      </w:r>
      <w:r>
        <w:rPr>
          <w:rFonts w:ascii="Consolas" w:hAnsi="Consolas" w:cs="Consolas"/>
          <w:lang w:val="es"/>
        </w:rPr>
        <w:t xml:space="preserve"> </w:t>
      </w:r>
    </w:p>
    <w:p w14:paraId="0A37501D" w14:textId="77777777" w:rsidR="006A017D" w:rsidRDefault="006A017D" w:rsidP="006A017D">
      <w:pPr>
        <w:autoSpaceDE w:val="0"/>
        <w:spacing w:line="360" w:lineRule="auto"/>
      </w:pPr>
      <w:r>
        <w:rPr>
          <w:rFonts w:ascii="Consolas" w:hAnsi="Consolas" w:cs="Consolas"/>
          <w:lang w:val="es"/>
        </w:rPr>
        <w:tab/>
      </w:r>
    </w:p>
    <w:p w14:paraId="5D36346C" w14:textId="77777777" w:rsidR="006A017D" w:rsidRDefault="006A017D" w:rsidP="006A017D">
      <w:pPr>
        <w:numPr>
          <w:ilvl w:val="0"/>
          <w:numId w:val="38"/>
        </w:numPr>
        <w:jc w:val="both"/>
        <w:rPr>
          <w:lang w:val="es"/>
        </w:rPr>
      </w:pPr>
      <w:r>
        <w:t>Rellena la siguiente tabla:</w:t>
      </w:r>
    </w:p>
    <w:p w14:paraId="5DAB6C7B" w14:textId="77777777" w:rsidR="006A017D" w:rsidRDefault="006A017D" w:rsidP="006A017D">
      <w:pPr>
        <w:autoSpaceDE w:val="0"/>
        <w:rPr>
          <w:rFonts w:ascii="Calibri" w:hAnsi="Calibri" w:cs="Calibri"/>
          <w:b/>
          <w:bCs/>
          <w:color w:val="FFFFFF"/>
          <w:sz w:val="20"/>
          <w:szCs w:val="20"/>
          <w:lang w:val="es"/>
        </w:rPr>
      </w:pPr>
      <w:r>
        <w:rPr>
          <w:lang w:val="es"/>
        </w:rPr>
        <w:tab/>
      </w:r>
    </w:p>
    <w:tbl>
      <w:tblPr>
        <w:tblW w:w="0" w:type="auto"/>
        <w:tblInd w:w="930" w:type="dxa"/>
        <w:tblLayout w:type="fixed"/>
        <w:tblLook w:val="0000" w:firstRow="0" w:lastRow="0" w:firstColumn="0" w:lastColumn="0" w:noHBand="0" w:noVBand="0"/>
      </w:tblPr>
      <w:tblGrid>
        <w:gridCol w:w="1080"/>
        <w:gridCol w:w="1785"/>
        <w:gridCol w:w="1798"/>
      </w:tblGrid>
      <w:tr w:rsidR="00246BCA" w14:paraId="7B7DFBCC" w14:textId="77777777" w:rsidTr="324DA8F2">
        <w:trPr>
          <w:trHeight w:val="397"/>
        </w:trPr>
        <w:tc>
          <w:tcPr>
            <w:tcW w:w="108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0000"/>
            <w:vAlign w:val="center"/>
          </w:tcPr>
          <w:p w14:paraId="2DB6FBE5" w14:textId="77777777" w:rsidR="00246BCA" w:rsidRDefault="00246BCA" w:rsidP="00215868">
            <w:pPr>
              <w:autoSpaceDE w:val="0"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  <w:t>Decimal</w:t>
            </w:r>
          </w:p>
        </w:tc>
        <w:tc>
          <w:tcPr>
            <w:tcW w:w="178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0000"/>
            <w:vAlign w:val="center"/>
          </w:tcPr>
          <w:p w14:paraId="44F4E9F1" w14:textId="77777777" w:rsidR="00246BCA" w:rsidRDefault="00246BCA" w:rsidP="00215868">
            <w:pPr>
              <w:autoSpaceDE w:val="0"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  <w:t>Octal</w:t>
            </w:r>
          </w:p>
        </w:tc>
        <w:tc>
          <w:tcPr>
            <w:tcW w:w="179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shd w:val="clear" w:color="auto" w:fill="FF0000"/>
            <w:vAlign w:val="center"/>
          </w:tcPr>
          <w:p w14:paraId="6DF64005" w14:textId="77777777" w:rsidR="00246BCA" w:rsidRDefault="00246BCA" w:rsidP="00215868">
            <w:pPr>
              <w:autoSpaceDE w:val="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  <w:t>Hexadecimal</w:t>
            </w:r>
          </w:p>
        </w:tc>
      </w:tr>
      <w:tr w:rsidR="00246BCA" w14:paraId="28B45A2F" w14:textId="77777777" w:rsidTr="324DA8F2">
        <w:trPr>
          <w:trHeight w:val="397"/>
        </w:trPr>
        <w:tc>
          <w:tcPr>
            <w:tcW w:w="108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1D66412A" w14:textId="3ECE69F0" w:rsidR="00246BCA" w:rsidRDefault="00246BCA" w:rsidP="00215868">
            <w:pPr>
              <w:autoSpaceDE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nsolas" w:hAnsi="Consolas" w:cs="Consolas"/>
                <w:lang w:val="es"/>
              </w:rPr>
              <w:t>128</w:t>
            </w:r>
          </w:p>
        </w:tc>
        <w:tc>
          <w:tcPr>
            <w:tcW w:w="178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63E5FE62" w14:textId="2250C37D" w:rsidR="00246BCA" w:rsidRDefault="008B2486" w:rsidP="324DA8F2">
            <w:pPr>
              <w:autoSpaceDE w:val="0"/>
              <w:jc w:val="center"/>
              <w:rPr>
                <w:lang w:val="es"/>
              </w:rPr>
            </w:pPr>
            <w:r>
              <w:rPr>
                <w:lang w:val="es"/>
              </w:rPr>
              <w:t>200</w:t>
            </w:r>
          </w:p>
        </w:tc>
        <w:tc>
          <w:tcPr>
            <w:tcW w:w="179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00EA4A75" w14:textId="339D89F7" w:rsidR="00246BCA" w:rsidRDefault="008B2486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80</w:t>
            </w:r>
          </w:p>
        </w:tc>
      </w:tr>
      <w:tr w:rsidR="00246BCA" w14:paraId="400B04D3" w14:textId="77777777" w:rsidTr="324DA8F2">
        <w:trPr>
          <w:trHeight w:val="397"/>
        </w:trPr>
        <w:tc>
          <w:tcPr>
            <w:tcW w:w="108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725CCE10" w14:textId="45487D82" w:rsidR="00246BCA" w:rsidRDefault="00246BCA" w:rsidP="00215868">
            <w:pPr>
              <w:autoSpaceDE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nsolas" w:hAnsi="Consolas" w:cs="Consolas"/>
                <w:lang w:val="es"/>
              </w:rPr>
              <w:t>297</w:t>
            </w:r>
          </w:p>
        </w:tc>
        <w:tc>
          <w:tcPr>
            <w:tcW w:w="178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661E4D00" w14:textId="5DA19F8E" w:rsidR="00246BCA" w:rsidRDefault="008B2486" w:rsidP="324DA8F2">
            <w:pPr>
              <w:autoSpaceDE w:val="0"/>
              <w:jc w:val="center"/>
              <w:rPr>
                <w:lang w:val="es"/>
              </w:rPr>
            </w:pPr>
            <w:r>
              <w:rPr>
                <w:lang w:val="es"/>
              </w:rPr>
              <w:t>451</w:t>
            </w:r>
          </w:p>
        </w:tc>
        <w:tc>
          <w:tcPr>
            <w:tcW w:w="179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2D965B08" w14:textId="478576A8" w:rsidR="00246BCA" w:rsidRDefault="008B2486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129</w:t>
            </w:r>
          </w:p>
        </w:tc>
      </w:tr>
      <w:tr w:rsidR="00246BCA" w14:paraId="378B604A" w14:textId="77777777" w:rsidTr="324DA8F2">
        <w:trPr>
          <w:trHeight w:val="397"/>
        </w:trPr>
        <w:tc>
          <w:tcPr>
            <w:tcW w:w="108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49278D9E" w14:textId="6FFB5FB5" w:rsidR="00246BCA" w:rsidRDefault="00246BCA" w:rsidP="00215868">
            <w:pPr>
              <w:autoSpaceDE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nsolas" w:hAnsi="Consolas" w:cs="Consolas"/>
                <w:lang w:val="es"/>
              </w:rPr>
              <w:t>1157</w:t>
            </w:r>
          </w:p>
        </w:tc>
        <w:tc>
          <w:tcPr>
            <w:tcW w:w="178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559CD736" w14:textId="500711A9" w:rsidR="00246BCA" w:rsidRDefault="008B2486" w:rsidP="324DA8F2">
            <w:pPr>
              <w:autoSpaceDE w:val="0"/>
              <w:jc w:val="center"/>
              <w:rPr>
                <w:lang w:val="es"/>
              </w:rPr>
            </w:pPr>
            <w:r>
              <w:rPr>
                <w:lang w:val="es"/>
              </w:rPr>
              <w:t>2205</w:t>
            </w:r>
          </w:p>
        </w:tc>
        <w:tc>
          <w:tcPr>
            <w:tcW w:w="179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4E419569" w14:textId="726292D9" w:rsidR="00246BCA" w:rsidRDefault="00661221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485</w:t>
            </w:r>
          </w:p>
        </w:tc>
      </w:tr>
      <w:tr w:rsidR="00246BCA" w14:paraId="4AABABDD" w14:textId="77777777" w:rsidTr="324DA8F2">
        <w:trPr>
          <w:trHeight w:val="397"/>
        </w:trPr>
        <w:tc>
          <w:tcPr>
            <w:tcW w:w="108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17D60D67" w14:textId="4D4A407F" w:rsidR="00246BCA" w:rsidRDefault="00246BCA" w:rsidP="00215868">
            <w:pPr>
              <w:autoSpaceDE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nsolas" w:hAnsi="Consolas" w:cs="Consolas"/>
                <w:lang w:val="es"/>
              </w:rPr>
              <w:t>3547</w:t>
            </w:r>
          </w:p>
        </w:tc>
        <w:tc>
          <w:tcPr>
            <w:tcW w:w="178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467D2328" w14:textId="22320F57" w:rsidR="00246BCA" w:rsidRDefault="00661221" w:rsidP="324DA8F2">
            <w:pPr>
              <w:autoSpaceDE w:val="0"/>
              <w:jc w:val="center"/>
              <w:rPr>
                <w:lang w:val="es"/>
              </w:rPr>
            </w:pPr>
            <w:r>
              <w:rPr>
                <w:lang w:val="es"/>
              </w:rPr>
              <w:t>6733</w:t>
            </w:r>
          </w:p>
        </w:tc>
        <w:tc>
          <w:tcPr>
            <w:tcW w:w="179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59BE24AB" w14:textId="7F1F75F6" w:rsidR="00246BCA" w:rsidRDefault="00661221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DD8</w:t>
            </w:r>
          </w:p>
        </w:tc>
      </w:tr>
      <w:tr w:rsidR="00246BCA" w14:paraId="3CEBC64B" w14:textId="77777777" w:rsidTr="324DA8F2">
        <w:trPr>
          <w:trHeight w:val="397"/>
        </w:trPr>
        <w:tc>
          <w:tcPr>
            <w:tcW w:w="108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1AFFCB7C" w14:textId="77777777" w:rsidR="00246BCA" w:rsidRDefault="00246BCA" w:rsidP="00215868">
            <w:pPr>
              <w:autoSpaceDE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nsolas" w:hAnsi="Consolas" w:cs="Consolas"/>
                <w:lang w:val="es"/>
              </w:rPr>
              <w:t>800</w:t>
            </w:r>
          </w:p>
        </w:tc>
        <w:tc>
          <w:tcPr>
            <w:tcW w:w="178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00B1BD8A" w14:textId="556B7144" w:rsidR="00246BCA" w:rsidRDefault="00661221" w:rsidP="324DA8F2">
            <w:pPr>
              <w:autoSpaceDE w:val="0"/>
              <w:jc w:val="center"/>
              <w:rPr>
                <w:lang w:val="es"/>
              </w:rPr>
            </w:pPr>
            <w:r>
              <w:rPr>
                <w:lang w:val="es"/>
              </w:rPr>
              <w:t>1440</w:t>
            </w:r>
          </w:p>
        </w:tc>
        <w:tc>
          <w:tcPr>
            <w:tcW w:w="179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734BF03F" w14:textId="2023A10B" w:rsidR="00246BCA" w:rsidRDefault="00661221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320</w:t>
            </w:r>
          </w:p>
        </w:tc>
      </w:tr>
    </w:tbl>
    <w:p w14:paraId="02EB378F" w14:textId="77777777" w:rsidR="006A017D" w:rsidRDefault="006A017D" w:rsidP="006A017D">
      <w:pPr>
        <w:autoSpaceDE w:val="0"/>
        <w:rPr>
          <w:lang w:val="es"/>
        </w:rPr>
      </w:pPr>
    </w:p>
    <w:p w14:paraId="7091AAC3" w14:textId="77777777" w:rsidR="006A017D" w:rsidRDefault="006A017D" w:rsidP="006A017D">
      <w:pPr>
        <w:numPr>
          <w:ilvl w:val="0"/>
          <w:numId w:val="38"/>
        </w:numPr>
        <w:jc w:val="both"/>
        <w:rPr>
          <w:lang w:val="es"/>
        </w:rPr>
      </w:pPr>
      <w:r>
        <w:t xml:space="preserve"> Convierte los siguientes números a octal y a hexadecimal:</w:t>
      </w:r>
    </w:p>
    <w:p w14:paraId="6A05A809" w14:textId="77777777" w:rsidR="006A017D" w:rsidRDefault="006A017D" w:rsidP="006A017D">
      <w:pPr>
        <w:autoSpaceDE w:val="0"/>
        <w:rPr>
          <w:lang w:val="es"/>
        </w:rPr>
      </w:pPr>
    </w:p>
    <w:tbl>
      <w:tblPr>
        <w:tblW w:w="0" w:type="auto"/>
        <w:tblInd w:w="2450" w:type="dxa"/>
        <w:tblLayout w:type="fixed"/>
        <w:tblLook w:val="0000" w:firstRow="0" w:lastRow="0" w:firstColumn="0" w:lastColumn="0" w:noHBand="0" w:noVBand="0"/>
      </w:tblPr>
      <w:tblGrid>
        <w:gridCol w:w="1908"/>
        <w:gridCol w:w="972"/>
        <w:gridCol w:w="1536"/>
      </w:tblGrid>
      <w:tr w:rsidR="006A017D" w14:paraId="30D63746" w14:textId="77777777" w:rsidTr="324DA8F2">
        <w:trPr>
          <w:trHeight w:val="397"/>
        </w:trPr>
        <w:tc>
          <w:tcPr>
            <w:tcW w:w="190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0000"/>
            <w:vAlign w:val="center"/>
          </w:tcPr>
          <w:p w14:paraId="16EA9824" w14:textId="77777777" w:rsidR="006A017D" w:rsidRDefault="006A017D" w:rsidP="00215868">
            <w:pPr>
              <w:autoSpaceDE w:val="0"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  <w:t>Binario</w:t>
            </w:r>
          </w:p>
        </w:tc>
        <w:tc>
          <w:tcPr>
            <w:tcW w:w="97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0000"/>
            <w:vAlign w:val="center"/>
          </w:tcPr>
          <w:p w14:paraId="5AAAA61D" w14:textId="77777777" w:rsidR="006A017D" w:rsidRDefault="006A017D" w:rsidP="00215868">
            <w:pPr>
              <w:autoSpaceDE w:val="0"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  <w:t>Octal</w:t>
            </w:r>
          </w:p>
        </w:tc>
        <w:tc>
          <w:tcPr>
            <w:tcW w:w="153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8" w:space="0" w:color="000000" w:themeColor="text1"/>
            </w:tcBorders>
            <w:shd w:val="clear" w:color="auto" w:fill="FF0000"/>
            <w:vAlign w:val="center"/>
          </w:tcPr>
          <w:p w14:paraId="2EA4FB5E" w14:textId="77777777" w:rsidR="006A017D" w:rsidRDefault="006A017D" w:rsidP="00215868">
            <w:pPr>
              <w:autoSpaceDE w:val="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"/>
              </w:rPr>
              <w:t>Hexadecimal</w:t>
            </w:r>
          </w:p>
        </w:tc>
      </w:tr>
      <w:tr w:rsidR="006A017D" w14:paraId="1D7E0179" w14:textId="77777777" w:rsidTr="324DA8F2">
        <w:trPr>
          <w:trHeight w:val="454"/>
        </w:trPr>
        <w:tc>
          <w:tcPr>
            <w:tcW w:w="190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5A7C62FF" w14:textId="77777777" w:rsidR="006A017D" w:rsidRDefault="006A017D" w:rsidP="00215868">
            <w:pPr>
              <w:autoSpaceDE w:val="0"/>
              <w:jc w:val="right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"/>
              </w:rPr>
              <w:t>100101010</w:t>
            </w:r>
          </w:p>
        </w:tc>
        <w:tc>
          <w:tcPr>
            <w:tcW w:w="97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516B204A" w14:textId="2F7C78C5" w:rsidR="006A017D" w:rsidRDefault="001B28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452</w:t>
            </w:r>
          </w:p>
        </w:tc>
        <w:tc>
          <w:tcPr>
            <w:tcW w:w="153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</w:tcPr>
          <w:p w14:paraId="389C2E4E" w14:textId="7510F02F" w:rsidR="006A017D" w:rsidRDefault="001B28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12A</w:t>
            </w:r>
          </w:p>
        </w:tc>
      </w:tr>
      <w:tr w:rsidR="006A017D" w14:paraId="50539B54" w14:textId="77777777" w:rsidTr="324DA8F2">
        <w:trPr>
          <w:trHeight w:val="454"/>
        </w:trPr>
        <w:tc>
          <w:tcPr>
            <w:tcW w:w="190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5D06E6BA" w14:textId="77777777" w:rsidR="006A017D" w:rsidRDefault="006A017D" w:rsidP="00215868">
            <w:pPr>
              <w:autoSpaceDE w:val="0"/>
              <w:jc w:val="right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"/>
              </w:rPr>
              <w:t>101010100010</w:t>
            </w:r>
          </w:p>
        </w:tc>
        <w:tc>
          <w:tcPr>
            <w:tcW w:w="97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7D455EDF" w14:textId="288E1398" w:rsidR="006A017D" w:rsidRDefault="00B459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5242</w:t>
            </w:r>
          </w:p>
        </w:tc>
        <w:tc>
          <w:tcPr>
            <w:tcW w:w="153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</w:tcPr>
          <w:p w14:paraId="250FE761" w14:textId="3EBDF5C5" w:rsidR="006A017D" w:rsidRDefault="001B28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AA2</w:t>
            </w:r>
          </w:p>
        </w:tc>
      </w:tr>
      <w:tr w:rsidR="006A017D" w14:paraId="5D04BAB0" w14:textId="77777777" w:rsidTr="324DA8F2">
        <w:trPr>
          <w:trHeight w:val="454"/>
        </w:trPr>
        <w:tc>
          <w:tcPr>
            <w:tcW w:w="190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4866B44F" w14:textId="77777777" w:rsidR="006A017D" w:rsidRDefault="006A017D" w:rsidP="00215868">
            <w:pPr>
              <w:autoSpaceDE w:val="0"/>
              <w:jc w:val="right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"/>
              </w:rPr>
              <w:t>010100101000</w:t>
            </w:r>
          </w:p>
        </w:tc>
        <w:tc>
          <w:tcPr>
            <w:tcW w:w="97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1A7E34BE" w14:textId="6D42E4D2" w:rsidR="006A017D" w:rsidRDefault="00B459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2450</w:t>
            </w:r>
          </w:p>
        </w:tc>
        <w:tc>
          <w:tcPr>
            <w:tcW w:w="153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</w:tcPr>
          <w:p w14:paraId="56E9A047" w14:textId="721B0D4B" w:rsidR="006A017D" w:rsidRDefault="00C96A0E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528</w:t>
            </w:r>
          </w:p>
        </w:tc>
      </w:tr>
      <w:tr w:rsidR="006A017D" w14:paraId="3F4EA912" w14:textId="77777777" w:rsidTr="324DA8F2">
        <w:trPr>
          <w:trHeight w:val="454"/>
        </w:trPr>
        <w:tc>
          <w:tcPr>
            <w:tcW w:w="190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7F43D675" w14:textId="77777777" w:rsidR="006A017D" w:rsidRDefault="006A017D" w:rsidP="00215868">
            <w:pPr>
              <w:autoSpaceDE w:val="0"/>
              <w:jc w:val="right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"/>
              </w:rPr>
              <w:t>111111111111</w:t>
            </w:r>
          </w:p>
        </w:tc>
        <w:tc>
          <w:tcPr>
            <w:tcW w:w="97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77CF1800" w14:textId="5D25B452" w:rsidR="006A017D" w:rsidRDefault="00B459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7777</w:t>
            </w:r>
          </w:p>
        </w:tc>
        <w:tc>
          <w:tcPr>
            <w:tcW w:w="153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</w:tcPr>
          <w:p w14:paraId="55C13FC0" w14:textId="4B2510DA" w:rsidR="006A017D" w:rsidRDefault="001B28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FFF</w:t>
            </w:r>
          </w:p>
        </w:tc>
      </w:tr>
      <w:tr w:rsidR="006A017D" w14:paraId="45913F95" w14:textId="77777777" w:rsidTr="324DA8F2">
        <w:trPr>
          <w:trHeight w:val="454"/>
        </w:trPr>
        <w:tc>
          <w:tcPr>
            <w:tcW w:w="190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45E9FCD1" w14:textId="77777777" w:rsidR="006A017D" w:rsidRDefault="006A017D" w:rsidP="00215868">
            <w:pPr>
              <w:autoSpaceDE w:val="0"/>
              <w:jc w:val="right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"/>
              </w:rPr>
              <w:t>10100101010</w:t>
            </w:r>
          </w:p>
        </w:tc>
        <w:tc>
          <w:tcPr>
            <w:tcW w:w="97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7EE8D64C" w14:textId="6E450FC7" w:rsidR="006A017D" w:rsidRDefault="001B28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 w:rsidRPr="001B288C">
              <w:rPr>
                <w:rFonts w:ascii="Calibri" w:hAnsi="Calibri" w:cs="Calibri"/>
                <w:sz w:val="22"/>
                <w:szCs w:val="22"/>
                <w:lang w:val="es"/>
              </w:rPr>
              <w:t>2452</w:t>
            </w:r>
          </w:p>
        </w:tc>
        <w:tc>
          <w:tcPr>
            <w:tcW w:w="153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</w:tcPr>
          <w:p w14:paraId="5E238503" w14:textId="09C31C40" w:rsidR="006A017D" w:rsidRDefault="00C96A0E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52A</w:t>
            </w:r>
          </w:p>
        </w:tc>
      </w:tr>
      <w:tr w:rsidR="006A017D" w14:paraId="0246B17C" w14:textId="77777777" w:rsidTr="324DA8F2">
        <w:trPr>
          <w:trHeight w:val="454"/>
        </w:trPr>
        <w:tc>
          <w:tcPr>
            <w:tcW w:w="190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5429E510" w14:textId="77777777" w:rsidR="006A017D" w:rsidRDefault="006A017D" w:rsidP="00215868">
            <w:pPr>
              <w:autoSpaceDE w:val="0"/>
              <w:jc w:val="right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"/>
              </w:rPr>
              <w:t>110000000001</w:t>
            </w:r>
          </w:p>
        </w:tc>
        <w:tc>
          <w:tcPr>
            <w:tcW w:w="97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3807BCB2" w14:textId="269BAB5E" w:rsidR="006A017D" w:rsidRDefault="00B459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6001</w:t>
            </w:r>
          </w:p>
        </w:tc>
        <w:tc>
          <w:tcPr>
            <w:tcW w:w="153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</w:tcPr>
          <w:p w14:paraId="59A9E516" w14:textId="22A75BD6" w:rsidR="006A017D" w:rsidRDefault="00C96A0E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C01</w:t>
            </w:r>
          </w:p>
        </w:tc>
      </w:tr>
      <w:tr w:rsidR="006A017D" w14:paraId="7A684F94" w14:textId="77777777" w:rsidTr="324DA8F2">
        <w:trPr>
          <w:trHeight w:val="454"/>
        </w:trPr>
        <w:tc>
          <w:tcPr>
            <w:tcW w:w="1908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69220FE8" w14:textId="77777777" w:rsidR="006A017D" w:rsidRDefault="006A017D" w:rsidP="00215868">
            <w:pPr>
              <w:autoSpaceDE w:val="0"/>
              <w:jc w:val="right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"/>
              </w:rPr>
              <w:t>10010011111011</w:t>
            </w:r>
          </w:p>
        </w:tc>
        <w:tc>
          <w:tcPr>
            <w:tcW w:w="97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FFFFFF" w:themeFill="background1"/>
            <w:vAlign w:val="center"/>
          </w:tcPr>
          <w:p w14:paraId="4650625B" w14:textId="73E75911" w:rsidR="006A017D" w:rsidRDefault="001B288C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 w:rsidRPr="001B288C">
              <w:rPr>
                <w:rFonts w:ascii="Calibri" w:hAnsi="Calibri" w:cs="Calibri"/>
                <w:sz w:val="22"/>
                <w:szCs w:val="22"/>
                <w:lang w:val="es"/>
              </w:rPr>
              <w:t>22373</w:t>
            </w:r>
          </w:p>
        </w:tc>
        <w:tc>
          <w:tcPr>
            <w:tcW w:w="153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</w:tcPr>
          <w:p w14:paraId="29A834C4" w14:textId="04BBB020" w:rsidR="006A017D" w:rsidRDefault="00C96A0E" w:rsidP="00215868">
            <w:pPr>
              <w:autoSpaceDE w:val="0"/>
              <w:snapToGrid w:val="0"/>
              <w:jc w:val="center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sz w:val="22"/>
                <w:szCs w:val="22"/>
                <w:lang w:val="es"/>
              </w:rPr>
              <w:t>24FB</w:t>
            </w:r>
          </w:p>
        </w:tc>
      </w:tr>
    </w:tbl>
    <w:p w14:paraId="5A39BBE3" w14:textId="77777777" w:rsidR="006A017D" w:rsidRDefault="006A017D" w:rsidP="006A017D">
      <w:pPr>
        <w:autoSpaceDE w:val="0"/>
        <w:rPr>
          <w:rFonts w:ascii="Calibri" w:hAnsi="Calibri" w:cs="Calibri"/>
          <w:b/>
          <w:bCs/>
          <w:lang w:val="es"/>
        </w:rPr>
      </w:pPr>
    </w:p>
    <w:p w14:paraId="3D0196E9" w14:textId="5E773721" w:rsidR="006A017D" w:rsidRDefault="006A017D" w:rsidP="006A017D">
      <w:pPr>
        <w:autoSpaceDE w:val="0"/>
        <w:spacing w:line="360" w:lineRule="auto"/>
        <w:rPr>
          <w:lang w:val="es"/>
        </w:rPr>
      </w:pPr>
      <w:r>
        <w:rPr>
          <w:rFonts w:ascii="Consolas" w:hAnsi="Consolas" w:cs="Consolas"/>
          <w:lang w:val="es"/>
        </w:rPr>
        <w:tab/>
      </w:r>
      <w:r w:rsidR="0056592E">
        <w:rPr>
          <w:rFonts w:ascii="Consolas" w:hAnsi="Consolas" w:cs="Consolas"/>
          <w:lang w:val="es"/>
        </w:rPr>
        <w:t xml:space="preserve"> </w:t>
      </w:r>
    </w:p>
    <w:p w14:paraId="72A3D3EC" w14:textId="77777777" w:rsidR="006A017D" w:rsidRDefault="006A017D" w:rsidP="006A017D">
      <w:pPr>
        <w:autoSpaceDE w:val="0"/>
        <w:spacing w:line="360" w:lineRule="auto"/>
        <w:rPr>
          <w:lang w:val="es"/>
        </w:rPr>
      </w:pPr>
    </w:p>
    <w:p w14:paraId="60061E4C" w14:textId="77777777" w:rsidR="006A017D" w:rsidRDefault="006A017D" w:rsidP="006A017D"/>
    <w:p w14:paraId="42FF5891" w14:textId="77777777" w:rsidR="004E2524" w:rsidRPr="004E2524" w:rsidRDefault="004E2524" w:rsidP="004E2524">
      <w:pPr>
        <w:ind w:left="720"/>
        <w:jc w:val="both"/>
      </w:pPr>
    </w:p>
    <w:sectPr w:rsidR="004E2524" w:rsidRPr="004E2524" w:rsidSect="009818BB">
      <w:headerReference w:type="default" r:id="rId7"/>
      <w:footerReference w:type="default" r:id="rId8"/>
      <w:pgSz w:w="11906" w:h="16838"/>
      <w:pgMar w:top="1417" w:right="1466" w:bottom="107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E453F" w14:textId="77777777" w:rsidR="00AD229D" w:rsidRDefault="00AD229D">
      <w:r>
        <w:separator/>
      </w:r>
    </w:p>
  </w:endnote>
  <w:endnote w:type="continuationSeparator" w:id="0">
    <w:p w14:paraId="4525CB9F" w14:textId="77777777" w:rsidR="00AD229D" w:rsidRDefault="00AD2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682A" w14:textId="353975EF" w:rsidR="00410635" w:rsidRPr="00B16018" w:rsidRDefault="324DA8F2" w:rsidP="324DA8F2">
    <w:pPr>
      <w:pStyle w:val="Piedepgina"/>
      <w:ind w:right="-180"/>
      <w:rPr>
        <w:rFonts w:ascii="Calibri" w:hAnsi="Calibri" w:cs="Calibri"/>
        <w:sz w:val="20"/>
        <w:szCs w:val="20"/>
      </w:rPr>
    </w:pPr>
    <w:r w:rsidRPr="324DA8F2">
      <w:rPr>
        <w:sz w:val="20"/>
        <w:szCs w:val="20"/>
      </w:rPr>
      <w:t xml:space="preserve">Alumno/s: </w:t>
    </w:r>
    <w:r w:rsidR="00410635">
      <w:tab/>
    </w:r>
    <w:r w:rsidRPr="324DA8F2">
      <w:rPr>
        <w:rFonts w:ascii="Calibri" w:hAnsi="Calibri" w:cs="Calibri"/>
        <w:sz w:val="20"/>
        <w:szCs w:val="20"/>
      </w:rPr>
      <w:t xml:space="preserve">                                                                                                                        Página </w:t>
    </w:r>
    <w:r w:rsidR="00410635" w:rsidRPr="324DA8F2">
      <w:rPr>
        <w:rStyle w:val="Nmerodepgina"/>
        <w:rFonts w:ascii="Calibri" w:hAnsi="Calibri" w:cs="Calibri"/>
        <w:noProof/>
        <w:sz w:val="20"/>
        <w:szCs w:val="20"/>
      </w:rPr>
      <w:fldChar w:fldCharType="begin"/>
    </w:r>
    <w:r w:rsidR="00410635" w:rsidRPr="324DA8F2">
      <w:rPr>
        <w:rStyle w:val="Nmerodepgina"/>
        <w:rFonts w:ascii="Calibri" w:hAnsi="Calibri" w:cs="Calibri"/>
        <w:sz w:val="20"/>
        <w:szCs w:val="20"/>
        <w:u w:val="single"/>
      </w:rPr>
      <w:instrText xml:space="preserve"> PAGE </w:instrText>
    </w:r>
    <w:r w:rsidR="00410635" w:rsidRPr="324DA8F2">
      <w:rPr>
        <w:rStyle w:val="Nmerodepgina"/>
        <w:rFonts w:ascii="Calibri" w:hAnsi="Calibri" w:cs="Calibri"/>
        <w:sz w:val="20"/>
        <w:szCs w:val="20"/>
        <w:u w:val="single"/>
      </w:rPr>
      <w:fldChar w:fldCharType="separate"/>
    </w:r>
    <w:r w:rsidR="00246BCA">
      <w:rPr>
        <w:rStyle w:val="Nmerodepgina"/>
        <w:rFonts w:ascii="Calibri" w:hAnsi="Calibri" w:cs="Calibri"/>
        <w:noProof/>
        <w:sz w:val="20"/>
        <w:szCs w:val="20"/>
        <w:u w:val="single"/>
      </w:rPr>
      <w:t>1</w:t>
    </w:r>
    <w:r w:rsidR="00410635" w:rsidRPr="324DA8F2">
      <w:rPr>
        <w:rStyle w:val="Nmerodepgina"/>
        <w:rFonts w:ascii="Calibri" w:hAnsi="Calibri" w:cs="Calibri"/>
        <w:noProof/>
        <w:sz w:val="20"/>
        <w:szCs w:val="20"/>
      </w:rPr>
      <w:fldChar w:fldCharType="end"/>
    </w:r>
    <w:r w:rsidRPr="324DA8F2">
      <w:rPr>
        <w:rStyle w:val="Nmerodepgina"/>
        <w:rFonts w:ascii="Calibri" w:hAnsi="Calibri" w:cs="Calibri"/>
        <w:sz w:val="20"/>
        <w:szCs w:val="20"/>
      </w:rPr>
      <w:t xml:space="preserve"> de </w:t>
    </w:r>
    <w:r w:rsidR="00410635" w:rsidRPr="324DA8F2">
      <w:rPr>
        <w:rStyle w:val="Nmerodepgina"/>
        <w:rFonts w:ascii="Calibri" w:hAnsi="Calibri" w:cs="Calibri"/>
        <w:noProof/>
        <w:sz w:val="20"/>
        <w:szCs w:val="20"/>
      </w:rPr>
      <w:fldChar w:fldCharType="begin"/>
    </w:r>
    <w:r w:rsidR="00410635" w:rsidRPr="324DA8F2">
      <w:rPr>
        <w:rStyle w:val="Nmerodepgina"/>
        <w:rFonts w:ascii="Calibri" w:hAnsi="Calibri" w:cs="Calibri"/>
        <w:sz w:val="20"/>
        <w:szCs w:val="20"/>
        <w:u w:val="single"/>
      </w:rPr>
      <w:instrText xml:space="preserve"> NUMPAGES </w:instrText>
    </w:r>
    <w:r w:rsidR="00410635" w:rsidRPr="324DA8F2">
      <w:rPr>
        <w:rStyle w:val="Nmerodepgina"/>
        <w:rFonts w:ascii="Calibri" w:hAnsi="Calibri" w:cs="Calibri"/>
        <w:sz w:val="20"/>
        <w:szCs w:val="20"/>
        <w:u w:val="single"/>
      </w:rPr>
      <w:fldChar w:fldCharType="separate"/>
    </w:r>
    <w:r w:rsidR="00246BCA">
      <w:rPr>
        <w:rStyle w:val="Nmerodepgina"/>
        <w:rFonts w:ascii="Calibri" w:hAnsi="Calibri" w:cs="Calibri"/>
        <w:noProof/>
        <w:sz w:val="20"/>
        <w:szCs w:val="20"/>
        <w:u w:val="single"/>
      </w:rPr>
      <w:t>1</w:t>
    </w:r>
    <w:r w:rsidR="00410635" w:rsidRPr="324DA8F2">
      <w:rPr>
        <w:rStyle w:val="Nmerodepgina"/>
        <w:rFonts w:ascii="Calibri" w:hAnsi="Calibri" w:cs="Calibr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F9DAE" w14:textId="77777777" w:rsidR="00AD229D" w:rsidRDefault="00AD229D">
      <w:r>
        <w:separator/>
      </w:r>
    </w:p>
  </w:footnote>
  <w:footnote w:type="continuationSeparator" w:id="0">
    <w:p w14:paraId="69B3BED8" w14:textId="77777777" w:rsidR="00AD229D" w:rsidRDefault="00AD2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77B81" w14:textId="7FB87378" w:rsidR="00C84191" w:rsidRPr="004A583C" w:rsidRDefault="324DA8F2" w:rsidP="324DA8F2">
    <w:pPr>
      <w:pStyle w:val="Encabezado"/>
      <w:tabs>
        <w:tab w:val="right" w:leader="dot" w:pos="4430"/>
        <w:tab w:val="center" w:pos="5670"/>
        <w:tab w:val="right" w:leader="dot" w:pos="8504"/>
      </w:tabs>
      <w:rPr>
        <w:sz w:val="18"/>
        <w:szCs w:val="18"/>
      </w:rPr>
    </w:pPr>
    <w:r w:rsidRPr="324DA8F2">
      <w:rPr>
        <w:b/>
        <w:bCs/>
      </w:rPr>
      <w:t>D</w:t>
    </w:r>
    <w:r w:rsidR="00246BCA">
      <w:rPr>
        <w:b/>
        <w:bCs/>
      </w:rPr>
      <w:t>AW</w:t>
    </w:r>
    <w:r w:rsidRPr="324DA8F2">
      <w:rPr>
        <w:b/>
        <w:bCs/>
      </w:rPr>
      <w:t>1</w:t>
    </w:r>
    <w:r w:rsidR="008A7383">
      <w:tab/>
    </w:r>
    <w:r w:rsidRPr="324DA8F2">
      <w:rPr>
        <w:b/>
        <w:bCs/>
      </w:rPr>
      <w:t xml:space="preserve">Curso </w:t>
    </w:r>
    <w:r w:rsidR="00FC10D6">
      <w:rPr>
        <w:b/>
        <w:bCs/>
      </w:rPr>
      <w:t>202</w:t>
    </w:r>
    <w:r w:rsidR="00BD0304">
      <w:rPr>
        <w:b/>
        <w:bCs/>
      </w:rPr>
      <w:t>4</w:t>
    </w:r>
    <w:r w:rsidRPr="324DA8F2">
      <w:rPr>
        <w:b/>
        <w:bCs/>
      </w:rPr>
      <w:t>-</w:t>
    </w:r>
    <w:r w:rsidR="00FC10D6">
      <w:rPr>
        <w:b/>
        <w:bCs/>
      </w:rPr>
      <w:t>202</w:t>
    </w:r>
    <w:r w:rsidR="00BD0304">
      <w:rPr>
        <w:b/>
        <w:bCs/>
      </w:rPr>
      <w:t>5</w:t>
    </w:r>
  </w:p>
  <w:p w14:paraId="3DEEC669" w14:textId="77777777" w:rsidR="00410635" w:rsidRPr="00C84191" w:rsidRDefault="00410635" w:rsidP="00C84191">
    <w:pPr>
      <w:pStyle w:val="Encabezado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cs="Consolas"/>
        <w:lang w:val="es"/>
      </w:rPr>
    </w:lvl>
  </w:abstractNum>
  <w:abstractNum w:abstractNumId="1" w15:restartNumberingAfterBreak="0">
    <w:nsid w:val="01762D13"/>
    <w:multiLevelType w:val="hybridMultilevel"/>
    <w:tmpl w:val="B86ECDC4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F196A"/>
    <w:multiLevelType w:val="multilevel"/>
    <w:tmpl w:val="96A8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522C01"/>
    <w:multiLevelType w:val="hybridMultilevel"/>
    <w:tmpl w:val="A622008A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553FE"/>
    <w:multiLevelType w:val="hybridMultilevel"/>
    <w:tmpl w:val="00CAB4B8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E1600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1D5A35AB"/>
    <w:multiLevelType w:val="multilevel"/>
    <w:tmpl w:val="76AC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3F1E90"/>
    <w:multiLevelType w:val="hybridMultilevel"/>
    <w:tmpl w:val="9CA0100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5C0617"/>
    <w:multiLevelType w:val="hybridMultilevel"/>
    <w:tmpl w:val="7D2A0FF0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30BDD"/>
    <w:multiLevelType w:val="hybridMultilevel"/>
    <w:tmpl w:val="90686C2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815360"/>
    <w:multiLevelType w:val="hybridMultilevel"/>
    <w:tmpl w:val="999C9A72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D6F7D"/>
    <w:multiLevelType w:val="hybridMultilevel"/>
    <w:tmpl w:val="E826B664"/>
    <w:lvl w:ilvl="0" w:tplc="AABEA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DC760C7"/>
    <w:multiLevelType w:val="hybridMultilevel"/>
    <w:tmpl w:val="E542BE26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F52BF"/>
    <w:multiLevelType w:val="hybridMultilevel"/>
    <w:tmpl w:val="73006652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F6E94"/>
    <w:multiLevelType w:val="hybridMultilevel"/>
    <w:tmpl w:val="92846F4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A23D19"/>
    <w:multiLevelType w:val="hybridMultilevel"/>
    <w:tmpl w:val="51B03442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87E08"/>
    <w:multiLevelType w:val="multilevel"/>
    <w:tmpl w:val="A5146CD2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7" w15:restartNumberingAfterBreak="0">
    <w:nsid w:val="3FEC069E"/>
    <w:multiLevelType w:val="hybridMultilevel"/>
    <w:tmpl w:val="1BFCE68E"/>
    <w:lvl w:ilvl="0" w:tplc="625E395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754587"/>
    <w:multiLevelType w:val="hybridMultilevel"/>
    <w:tmpl w:val="30DE0A0C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D050F0"/>
    <w:multiLevelType w:val="hybridMultilevel"/>
    <w:tmpl w:val="8946A59E"/>
    <w:lvl w:ilvl="0" w:tplc="AABEA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63E0CF9"/>
    <w:multiLevelType w:val="hybridMultilevel"/>
    <w:tmpl w:val="CDE42A58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3F58D2"/>
    <w:multiLevelType w:val="hybridMultilevel"/>
    <w:tmpl w:val="5A22393A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E154E"/>
    <w:multiLevelType w:val="hybridMultilevel"/>
    <w:tmpl w:val="EB48BEE2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109A8"/>
    <w:multiLevelType w:val="hybridMultilevel"/>
    <w:tmpl w:val="5E3A5F2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4EF848DE"/>
    <w:multiLevelType w:val="multilevel"/>
    <w:tmpl w:val="8946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685E16"/>
    <w:multiLevelType w:val="multilevel"/>
    <w:tmpl w:val="4620BDEA"/>
    <w:lvl w:ilvl="0">
      <w:start w:val="1"/>
      <w:numFmt w:val="decimal"/>
      <w:lvlText w:val="4.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59A2C02"/>
    <w:multiLevelType w:val="hybridMultilevel"/>
    <w:tmpl w:val="FCB67F7A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176D8D"/>
    <w:multiLevelType w:val="hybridMultilevel"/>
    <w:tmpl w:val="1F2082D2"/>
    <w:lvl w:ilvl="0" w:tplc="AABEA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E4005C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C4331ED"/>
    <w:multiLevelType w:val="hybridMultilevel"/>
    <w:tmpl w:val="27E87C38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F67C1"/>
    <w:multiLevelType w:val="hybridMultilevel"/>
    <w:tmpl w:val="2F843B8A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54229"/>
    <w:multiLevelType w:val="hybridMultilevel"/>
    <w:tmpl w:val="FC12F4E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0572EBC"/>
    <w:multiLevelType w:val="hybridMultilevel"/>
    <w:tmpl w:val="56626AC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9508DFC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24B1356"/>
    <w:multiLevelType w:val="hybridMultilevel"/>
    <w:tmpl w:val="1FEACB4E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2B3B0A"/>
    <w:multiLevelType w:val="hybridMultilevel"/>
    <w:tmpl w:val="8036292C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F93CBA"/>
    <w:multiLevelType w:val="hybridMultilevel"/>
    <w:tmpl w:val="C0D64600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1908B4"/>
    <w:multiLevelType w:val="hybridMultilevel"/>
    <w:tmpl w:val="070A4E94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8E3A55"/>
    <w:multiLevelType w:val="hybridMultilevel"/>
    <w:tmpl w:val="B136E1E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5D11377"/>
    <w:multiLevelType w:val="hybridMultilevel"/>
    <w:tmpl w:val="527E46AA"/>
    <w:lvl w:ilvl="0" w:tplc="12164BB2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8" w15:restartNumberingAfterBreak="0">
    <w:nsid w:val="76F43010"/>
    <w:multiLevelType w:val="hybridMultilevel"/>
    <w:tmpl w:val="3A6A5DB4"/>
    <w:lvl w:ilvl="0" w:tplc="625E39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5"/>
  </w:num>
  <w:num w:numId="3">
    <w:abstractNumId w:val="25"/>
  </w:num>
  <w:num w:numId="4">
    <w:abstractNumId w:val="2"/>
  </w:num>
  <w:num w:numId="5">
    <w:abstractNumId w:val="6"/>
  </w:num>
  <w:num w:numId="6">
    <w:abstractNumId w:val="11"/>
  </w:num>
  <w:num w:numId="7">
    <w:abstractNumId w:val="19"/>
  </w:num>
  <w:num w:numId="8">
    <w:abstractNumId w:val="24"/>
  </w:num>
  <w:num w:numId="9">
    <w:abstractNumId w:val="37"/>
  </w:num>
  <w:num w:numId="10">
    <w:abstractNumId w:val="1"/>
  </w:num>
  <w:num w:numId="11">
    <w:abstractNumId w:val="35"/>
  </w:num>
  <w:num w:numId="12">
    <w:abstractNumId w:val="9"/>
  </w:num>
  <w:num w:numId="13">
    <w:abstractNumId w:val="8"/>
  </w:num>
  <w:num w:numId="14">
    <w:abstractNumId w:val="10"/>
  </w:num>
  <w:num w:numId="15">
    <w:abstractNumId w:val="15"/>
  </w:num>
  <w:num w:numId="16">
    <w:abstractNumId w:val="22"/>
  </w:num>
  <w:num w:numId="17">
    <w:abstractNumId w:val="12"/>
  </w:num>
  <w:num w:numId="18">
    <w:abstractNumId w:val="21"/>
  </w:num>
  <w:num w:numId="19">
    <w:abstractNumId w:val="32"/>
  </w:num>
  <w:num w:numId="20">
    <w:abstractNumId w:val="34"/>
  </w:num>
  <w:num w:numId="21">
    <w:abstractNumId w:val="17"/>
  </w:num>
  <w:num w:numId="22">
    <w:abstractNumId w:val="4"/>
  </w:num>
  <w:num w:numId="23">
    <w:abstractNumId w:val="26"/>
  </w:num>
  <w:num w:numId="24">
    <w:abstractNumId w:val="28"/>
  </w:num>
  <w:num w:numId="25">
    <w:abstractNumId w:val="33"/>
  </w:num>
  <w:num w:numId="26">
    <w:abstractNumId w:val="3"/>
  </w:num>
  <w:num w:numId="27">
    <w:abstractNumId w:val="38"/>
  </w:num>
  <w:num w:numId="28">
    <w:abstractNumId w:val="7"/>
  </w:num>
  <w:num w:numId="29">
    <w:abstractNumId w:val="13"/>
  </w:num>
  <w:num w:numId="30">
    <w:abstractNumId w:val="30"/>
  </w:num>
  <w:num w:numId="31">
    <w:abstractNumId w:val="29"/>
  </w:num>
  <w:num w:numId="32">
    <w:abstractNumId w:val="14"/>
  </w:num>
  <w:num w:numId="33">
    <w:abstractNumId w:val="20"/>
  </w:num>
  <w:num w:numId="34">
    <w:abstractNumId w:val="36"/>
  </w:num>
  <w:num w:numId="35">
    <w:abstractNumId w:val="18"/>
  </w:num>
  <w:num w:numId="36">
    <w:abstractNumId w:val="31"/>
  </w:num>
  <w:num w:numId="37">
    <w:abstractNumId w:val="23"/>
  </w:num>
  <w:num w:numId="38">
    <w:abstractNumId w:val="0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4902"/>
    <w:rsid w:val="000007D4"/>
    <w:rsid w:val="0001145C"/>
    <w:rsid w:val="0001496D"/>
    <w:rsid w:val="00031D47"/>
    <w:rsid w:val="00042F60"/>
    <w:rsid w:val="00045805"/>
    <w:rsid w:val="00046D24"/>
    <w:rsid w:val="0004744F"/>
    <w:rsid w:val="0006020D"/>
    <w:rsid w:val="000615D8"/>
    <w:rsid w:val="00062ADB"/>
    <w:rsid w:val="00065245"/>
    <w:rsid w:val="0007669F"/>
    <w:rsid w:val="000C67DA"/>
    <w:rsid w:val="000E668E"/>
    <w:rsid w:val="00113FF3"/>
    <w:rsid w:val="00123F22"/>
    <w:rsid w:val="00132F37"/>
    <w:rsid w:val="001533D1"/>
    <w:rsid w:val="0016035E"/>
    <w:rsid w:val="00176AFE"/>
    <w:rsid w:val="001A3592"/>
    <w:rsid w:val="001B288C"/>
    <w:rsid w:val="001B4D9A"/>
    <w:rsid w:val="001D3626"/>
    <w:rsid w:val="001F479A"/>
    <w:rsid w:val="001F4CA3"/>
    <w:rsid w:val="00215868"/>
    <w:rsid w:val="002170E2"/>
    <w:rsid w:val="002207F2"/>
    <w:rsid w:val="00227117"/>
    <w:rsid w:val="00246BCA"/>
    <w:rsid w:val="002B41D9"/>
    <w:rsid w:val="002D540B"/>
    <w:rsid w:val="002E5220"/>
    <w:rsid w:val="00304849"/>
    <w:rsid w:val="00305FAC"/>
    <w:rsid w:val="00307876"/>
    <w:rsid w:val="00353C4D"/>
    <w:rsid w:val="00367E3E"/>
    <w:rsid w:val="00376BF0"/>
    <w:rsid w:val="003B7B0C"/>
    <w:rsid w:val="003D0DFA"/>
    <w:rsid w:val="00410635"/>
    <w:rsid w:val="00412CB0"/>
    <w:rsid w:val="004166F6"/>
    <w:rsid w:val="00424CC6"/>
    <w:rsid w:val="00477DD1"/>
    <w:rsid w:val="0049133A"/>
    <w:rsid w:val="004B376B"/>
    <w:rsid w:val="004E2524"/>
    <w:rsid w:val="004E6EE4"/>
    <w:rsid w:val="00535FC2"/>
    <w:rsid w:val="005409BB"/>
    <w:rsid w:val="00541BA1"/>
    <w:rsid w:val="00563F78"/>
    <w:rsid w:val="0056592E"/>
    <w:rsid w:val="00570DD3"/>
    <w:rsid w:val="00577AC5"/>
    <w:rsid w:val="00581974"/>
    <w:rsid w:val="005A5EB5"/>
    <w:rsid w:val="005B0772"/>
    <w:rsid w:val="005B460E"/>
    <w:rsid w:val="005D6E69"/>
    <w:rsid w:val="005E0201"/>
    <w:rsid w:val="005F2F3C"/>
    <w:rsid w:val="00602985"/>
    <w:rsid w:val="006105F0"/>
    <w:rsid w:val="00626FFC"/>
    <w:rsid w:val="00635022"/>
    <w:rsid w:val="006425E8"/>
    <w:rsid w:val="00645ABE"/>
    <w:rsid w:val="00645DB6"/>
    <w:rsid w:val="00661221"/>
    <w:rsid w:val="00663DE5"/>
    <w:rsid w:val="00670D1D"/>
    <w:rsid w:val="006A017D"/>
    <w:rsid w:val="006A764D"/>
    <w:rsid w:val="006B550C"/>
    <w:rsid w:val="006B651C"/>
    <w:rsid w:val="006C5BAB"/>
    <w:rsid w:val="006C632E"/>
    <w:rsid w:val="006D3E0C"/>
    <w:rsid w:val="006E38A7"/>
    <w:rsid w:val="006F2DD2"/>
    <w:rsid w:val="006F5D78"/>
    <w:rsid w:val="0070493B"/>
    <w:rsid w:val="00723FB1"/>
    <w:rsid w:val="007251AC"/>
    <w:rsid w:val="007612CE"/>
    <w:rsid w:val="00762F93"/>
    <w:rsid w:val="00782227"/>
    <w:rsid w:val="00786EC4"/>
    <w:rsid w:val="007C1DE9"/>
    <w:rsid w:val="007C7661"/>
    <w:rsid w:val="007E5CDF"/>
    <w:rsid w:val="00807E61"/>
    <w:rsid w:val="00822413"/>
    <w:rsid w:val="00823258"/>
    <w:rsid w:val="008261E9"/>
    <w:rsid w:val="00830ABC"/>
    <w:rsid w:val="00853235"/>
    <w:rsid w:val="008558EC"/>
    <w:rsid w:val="008631F9"/>
    <w:rsid w:val="0087119F"/>
    <w:rsid w:val="0088083A"/>
    <w:rsid w:val="00891BD2"/>
    <w:rsid w:val="008974CA"/>
    <w:rsid w:val="008A243F"/>
    <w:rsid w:val="008A7383"/>
    <w:rsid w:val="008B2486"/>
    <w:rsid w:val="008B2704"/>
    <w:rsid w:val="008D5351"/>
    <w:rsid w:val="008E6CA2"/>
    <w:rsid w:val="008F26D7"/>
    <w:rsid w:val="008F4496"/>
    <w:rsid w:val="00917C6A"/>
    <w:rsid w:val="0092039D"/>
    <w:rsid w:val="00930904"/>
    <w:rsid w:val="00943B49"/>
    <w:rsid w:val="00953FF5"/>
    <w:rsid w:val="00957B5B"/>
    <w:rsid w:val="0097040E"/>
    <w:rsid w:val="009726CC"/>
    <w:rsid w:val="0097345F"/>
    <w:rsid w:val="009818BB"/>
    <w:rsid w:val="00983D04"/>
    <w:rsid w:val="009B0AC1"/>
    <w:rsid w:val="009C47E8"/>
    <w:rsid w:val="009D241E"/>
    <w:rsid w:val="009D6AE2"/>
    <w:rsid w:val="009F0394"/>
    <w:rsid w:val="009F36CE"/>
    <w:rsid w:val="00A15469"/>
    <w:rsid w:val="00A300D4"/>
    <w:rsid w:val="00A33518"/>
    <w:rsid w:val="00A42564"/>
    <w:rsid w:val="00A55C7F"/>
    <w:rsid w:val="00A71FA0"/>
    <w:rsid w:val="00A87F75"/>
    <w:rsid w:val="00A87FEF"/>
    <w:rsid w:val="00AA41B5"/>
    <w:rsid w:val="00AA4425"/>
    <w:rsid w:val="00AA5BA0"/>
    <w:rsid w:val="00AA6B93"/>
    <w:rsid w:val="00AD229D"/>
    <w:rsid w:val="00B123D8"/>
    <w:rsid w:val="00B16018"/>
    <w:rsid w:val="00B16BFD"/>
    <w:rsid w:val="00B4598C"/>
    <w:rsid w:val="00B6319B"/>
    <w:rsid w:val="00B66A52"/>
    <w:rsid w:val="00B95FC9"/>
    <w:rsid w:val="00BA7DF5"/>
    <w:rsid w:val="00BB35B4"/>
    <w:rsid w:val="00BB3979"/>
    <w:rsid w:val="00BC1FBA"/>
    <w:rsid w:val="00BC2779"/>
    <w:rsid w:val="00BD0304"/>
    <w:rsid w:val="00BD259F"/>
    <w:rsid w:val="00BF3C0B"/>
    <w:rsid w:val="00C11716"/>
    <w:rsid w:val="00C16119"/>
    <w:rsid w:val="00C34362"/>
    <w:rsid w:val="00C563D8"/>
    <w:rsid w:val="00C84191"/>
    <w:rsid w:val="00C93BCD"/>
    <w:rsid w:val="00C95198"/>
    <w:rsid w:val="00C96A0E"/>
    <w:rsid w:val="00CA75BC"/>
    <w:rsid w:val="00CB5709"/>
    <w:rsid w:val="00CD20DA"/>
    <w:rsid w:val="00CE1DAB"/>
    <w:rsid w:val="00CE213C"/>
    <w:rsid w:val="00CE3BF0"/>
    <w:rsid w:val="00D124EA"/>
    <w:rsid w:val="00D226C2"/>
    <w:rsid w:val="00D311C8"/>
    <w:rsid w:val="00D45390"/>
    <w:rsid w:val="00D46871"/>
    <w:rsid w:val="00D53738"/>
    <w:rsid w:val="00D66382"/>
    <w:rsid w:val="00D66F7A"/>
    <w:rsid w:val="00D714DB"/>
    <w:rsid w:val="00D93B7F"/>
    <w:rsid w:val="00DC5E22"/>
    <w:rsid w:val="00DD5B8B"/>
    <w:rsid w:val="00DD7B71"/>
    <w:rsid w:val="00DE2CAF"/>
    <w:rsid w:val="00DE5BF1"/>
    <w:rsid w:val="00DF3D97"/>
    <w:rsid w:val="00E00673"/>
    <w:rsid w:val="00E3302B"/>
    <w:rsid w:val="00E54902"/>
    <w:rsid w:val="00E65015"/>
    <w:rsid w:val="00E72FC0"/>
    <w:rsid w:val="00E901DD"/>
    <w:rsid w:val="00E92060"/>
    <w:rsid w:val="00E92ED6"/>
    <w:rsid w:val="00EA7998"/>
    <w:rsid w:val="00EB4A29"/>
    <w:rsid w:val="00EB5849"/>
    <w:rsid w:val="00EB7554"/>
    <w:rsid w:val="00EC2791"/>
    <w:rsid w:val="00EC384B"/>
    <w:rsid w:val="00EF0C30"/>
    <w:rsid w:val="00F02795"/>
    <w:rsid w:val="00F04AEC"/>
    <w:rsid w:val="00F16DA8"/>
    <w:rsid w:val="00F17DCF"/>
    <w:rsid w:val="00F4154E"/>
    <w:rsid w:val="00F427A8"/>
    <w:rsid w:val="00F50253"/>
    <w:rsid w:val="00FC10D6"/>
    <w:rsid w:val="00FC60C4"/>
    <w:rsid w:val="00FD37D2"/>
    <w:rsid w:val="00FE7DBF"/>
    <w:rsid w:val="00FF6DDC"/>
    <w:rsid w:val="083817DF"/>
    <w:rsid w:val="0A83E334"/>
    <w:rsid w:val="324DA8F2"/>
    <w:rsid w:val="3FB32480"/>
    <w:rsid w:val="4BE99A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8418F3"/>
  <w15:docId w15:val="{516ACD06-7C40-4269-9264-FBA1AA30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6AE2"/>
    <w:rPr>
      <w:sz w:val="24"/>
      <w:szCs w:val="24"/>
      <w:lang w:eastAsia="en-US"/>
    </w:rPr>
  </w:style>
  <w:style w:type="paragraph" w:styleId="Ttulo1">
    <w:name w:val="heading 1"/>
    <w:basedOn w:val="Normal"/>
    <w:next w:val="Normal"/>
    <w:qFormat/>
    <w:rsid w:val="00CE3BF0"/>
    <w:pPr>
      <w:keepNext/>
      <w:jc w:val="center"/>
      <w:outlineLvl w:val="0"/>
    </w:pPr>
    <w:rPr>
      <w:b/>
      <w:sz w:val="22"/>
      <w:szCs w:val="22"/>
    </w:rPr>
  </w:style>
  <w:style w:type="paragraph" w:styleId="Ttulo2">
    <w:name w:val="heading 2"/>
    <w:basedOn w:val="Normal"/>
    <w:next w:val="Normal"/>
    <w:qFormat/>
    <w:rsid w:val="00CE3BF0"/>
    <w:pPr>
      <w:keepNext/>
      <w:jc w:val="center"/>
      <w:outlineLvl w:val="1"/>
    </w:pPr>
    <w:rPr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E3BF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CE3BF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CE3BF0"/>
  </w:style>
  <w:style w:type="character" w:styleId="Hipervnculo">
    <w:name w:val="Hyperlink"/>
    <w:rsid w:val="00CE3BF0"/>
    <w:rPr>
      <w:color w:val="0000FF"/>
      <w:u w:val="single"/>
    </w:rPr>
  </w:style>
  <w:style w:type="table" w:styleId="Tablaconcuadrcula">
    <w:name w:val="Table Grid"/>
    <w:basedOn w:val="Tablanormal"/>
    <w:rsid w:val="000C67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rsid w:val="008261E9"/>
    <w:pPr>
      <w:ind w:firstLine="708"/>
    </w:pPr>
    <w:rPr>
      <w:rFonts w:ascii="Arial" w:hAnsi="Arial" w:cs="Arial"/>
      <w:lang w:eastAsia="es-ES"/>
    </w:rPr>
  </w:style>
  <w:style w:type="paragraph" w:styleId="Textodeglobo">
    <w:name w:val="Balloon Text"/>
    <w:basedOn w:val="Normal"/>
    <w:link w:val="TextodegloboCar"/>
    <w:rsid w:val="006A764D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rsid w:val="006A764D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6A764D"/>
    <w:pPr>
      <w:ind w:left="720"/>
      <w:contextualSpacing/>
    </w:pPr>
  </w:style>
  <w:style w:type="paragraph" w:customStyle="1" w:styleId="Default">
    <w:name w:val="Default"/>
    <w:rsid w:val="00645DB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s-ES"/>
    </w:rPr>
  </w:style>
  <w:style w:type="paragraph" w:customStyle="1" w:styleId="CM1">
    <w:name w:val="CM1"/>
    <w:basedOn w:val="Default"/>
    <w:next w:val="Default"/>
    <w:rsid w:val="00645DB6"/>
    <w:pPr>
      <w:spacing w:line="368" w:lineRule="atLeast"/>
    </w:pPr>
    <w:rPr>
      <w:color w:val="auto"/>
    </w:rPr>
  </w:style>
  <w:style w:type="paragraph" w:styleId="NormalWeb">
    <w:name w:val="Normal (Web)"/>
    <w:basedOn w:val="Normal"/>
    <w:uiPriority w:val="99"/>
    <w:unhideWhenUsed/>
    <w:rsid w:val="008A7383"/>
    <w:pPr>
      <w:spacing w:before="100" w:beforeAutospacing="1" w:after="100" w:afterAutospacing="1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638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dotted" w:sz="6" w:space="0" w:color="CCCCCC"/>
                <w:bottom w:val="none" w:sz="0" w:space="0" w:color="auto"/>
                <w:right w:val="none" w:sz="0" w:space="0" w:color="auto"/>
              </w:divBdr>
              <w:divsChild>
                <w:div w:id="990905527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PR0101-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PR0101-a</Template>
  <TotalTime>37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01 de la Unidad de Trabajo 01 (PR0101)</vt:lpstr>
    </vt:vector>
  </TitlesOfParts>
  <Company>Universidad de Burgos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01 de la Unidad de Trabajo 01 (PR0101)</dc:title>
  <dc:creator>admin</dc:creator>
  <cp:lastModifiedBy>ALVARO CALDERON PEREZ</cp:lastModifiedBy>
  <cp:revision>6</cp:revision>
  <cp:lastPrinted>2018-09-27T01:46:00Z</cp:lastPrinted>
  <dcterms:created xsi:type="dcterms:W3CDTF">2025-10-06T09:49:00Z</dcterms:created>
  <dcterms:modified xsi:type="dcterms:W3CDTF">2025-10-10T10:26:00Z</dcterms:modified>
</cp:coreProperties>
</file>