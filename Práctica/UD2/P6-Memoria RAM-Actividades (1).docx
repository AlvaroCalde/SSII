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B3ACA" w14:textId="29CAB18B" w:rsidR="00DE3A8C" w:rsidRDefault="00DE3A8C" w:rsidP="00ED7E72"/>
    <w:tbl>
      <w:tblPr>
        <w:tblW w:w="49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0"/>
        <w:gridCol w:w="3518"/>
        <w:gridCol w:w="3519"/>
        <w:gridCol w:w="1270"/>
      </w:tblGrid>
      <w:tr w:rsidR="00F03FA9" w:rsidRPr="00A42564" w14:paraId="39269259" w14:textId="77777777" w:rsidTr="000A7A7F">
        <w:trPr>
          <w:cantSplit/>
        </w:trPr>
        <w:tc>
          <w:tcPr>
            <w:tcW w:w="558" w:type="pct"/>
            <w:vMerge w:val="restart"/>
            <w:shd w:val="clear" w:color="auto" w:fill="2F5496" w:themeFill="accent1" w:themeFillShade="BF"/>
            <w:vAlign w:val="center"/>
          </w:tcPr>
          <w:p w14:paraId="6D2EAE00" w14:textId="6DF80AF4" w:rsidR="00F03FA9" w:rsidRPr="00807E61" w:rsidRDefault="00C97A73" w:rsidP="000A7A7F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PR020</w:t>
            </w:r>
            <w:r w:rsidR="0001363F"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  <w:tc>
          <w:tcPr>
            <w:tcW w:w="3753" w:type="pct"/>
            <w:gridSpan w:val="2"/>
            <w:shd w:val="clear" w:color="auto" w:fill="8EAADB" w:themeFill="accent1" w:themeFillTint="99"/>
          </w:tcPr>
          <w:p w14:paraId="32D61F80" w14:textId="0FE2FC3D" w:rsidR="00F03FA9" w:rsidRPr="00A42564" w:rsidRDefault="00F03FA9" w:rsidP="000A7A7F">
            <w:pPr>
              <w:jc w:val="center"/>
              <w:rPr>
                <w:b/>
              </w:rPr>
            </w:pPr>
            <w:r w:rsidRPr="00A42564">
              <w:rPr>
                <w:b/>
              </w:rPr>
              <w:t xml:space="preserve">UNIDAD DE TRABAJO </w:t>
            </w:r>
            <w:r w:rsidR="00C97A73">
              <w:rPr>
                <w:b/>
              </w:rPr>
              <w:t>2</w:t>
            </w:r>
            <w:r w:rsidRPr="00A42564">
              <w:rPr>
                <w:b/>
              </w:rPr>
              <w:t xml:space="preserve">.  PRÁCTICA </w:t>
            </w:r>
            <w:r w:rsidR="0001363F">
              <w:rPr>
                <w:b/>
              </w:rPr>
              <w:t>2</w:t>
            </w:r>
          </w:p>
          <w:p w14:paraId="1C617576" w14:textId="007FBAC0" w:rsidR="00F03FA9" w:rsidRDefault="00066A29" w:rsidP="000A7A7F">
            <w:pPr>
              <w:jc w:val="center"/>
              <w:rPr>
                <w:b/>
              </w:rPr>
            </w:pPr>
            <w:r>
              <w:rPr>
                <w:b/>
              </w:rPr>
              <w:t>MEMORIA RAM</w:t>
            </w:r>
          </w:p>
          <w:p w14:paraId="5B8341BF" w14:textId="246D9E5F" w:rsidR="00855E26" w:rsidRPr="00A42564" w:rsidRDefault="00855E26" w:rsidP="000A7A7F">
            <w:pPr>
              <w:jc w:val="center"/>
              <w:rPr>
                <w:b/>
              </w:rPr>
            </w:pPr>
          </w:p>
        </w:tc>
        <w:tc>
          <w:tcPr>
            <w:tcW w:w="689" w:type="pct"/>
            <w:vMerge w:val="restart"/>
            <w:shd w:val="clear" w:color="auto" w:fill="2F5496" w:themeFill="accent1" w:themeFillShade="BF"/>
            <w:vAlign w:val="center"/>
          </w:tcPr>
          <w:p w14:paraId="557E2AD4" w14:textId="77777777" w:rsidR="00F03FA9" w:rsidRPr="00807E61" w:rsidRDefault="00F03FA9" w:rsidP="000A7A7F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1</w:t>
            </w:r>
            <w:r w:rsidRPr="00807E61">
              <w:rPr>
                <w:b/>
                <w:color w:val="FFFFFF" w:themeColor="background1"/>
                <w:sz w:val="28"/>
                <w:szCs w:val="28"/>
              </w:rPr>
              <w:t>º</w:t>
            </w:r>
          </w:p>
          <w:p w14:paraId="643DFD2D" w14:textId="200EFA41" w:rsidR="00F03FA9" w:rsidRPr="00807E61" w:rsidRDefault="00F03FA9" w:rsidP="000A7A7F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DA</w:t>
            </w:r>
            <w:r w:rsidR="00D21778">
              <w:rPr>
                <w:b/>
                <w:color w:val="FFFFFF" w:themeColor="background1"/>
                <w:sz w:val="28"/>
                <w:szCs w:val="28"/>
              </w:rPr>
              <w:t>M</w:t>
            </w:r>
          </w:p>
        </w:tc>
      </w:tr>
      <w:tr w:rsidR="00F03FA9" w:rsidRPr="00A42564" w14:paraId="729EBE62" w14:textId="77777777" w:rsidTr="000A7A7F">
        <w:trPr>
          <w:cantSplit/>
          <w:trHeight w:val="397"/>
        </w:trPr>
        <w:tc>
          <w:tcPr>
            <w:tcW w:w="558" w:type="pct"/>
            <w:vMerge/>
            <w:shd w:val="clear" w:color="auto" w:fill="2F5496" w:themeFill="accent1" w:themeFillShade="BF"/>
          </w:tcPr>
          <w:p w14:paraId="17C9227F" w14:textId="77777777" w:rsidR="00F03FA9" w:rsidRPr="00A42564" w:rsidRDefault="00F03FA9" w:rsidP="000A7A7F">
            <w:pPr>
              <w:jc w:val="center"/>
              <w:rPr>
                <w:b/>
              </w:rPr>
            </w:pPr>
          </w:p>
        </w:tc>
        <w:tc>
          <w:tcPr>
            <w:tcW w:w="3753" w:type="pct"/>
            <w:gridSpan w:val="2"/>
            <w:vAlign w:val="center"/>
          </w:tcPr>
          <w:p w14:paraId="1A3D2487" w14:textId="77777777" w:rsidR="00F03FA9" w:rsidRPr="00A42564" w:rsidRDefault="00F03FA9" w:rsidP="000A7A7F">
            <w:pPr>
              <w:rPr>
                <w:b/>
              </w:rPr>
            </w:pPr>
            <w:r w:rsidRPr="00A42564">
              <w:rPr>
                <w:b/>
              </w:rPr>
              <w:t xml:space="preserve">ALUMNO/S: </w:t>
            </w:r>
          </w:p>
        </w:tc>
        <w:tc>
          <w:tcPr>
            <w:tcW w:w="689" w:type="pct"/>
            <w:vMerge/>
            <w:shd w:val="clear" w:color="auto" w:fill="2F5496" w:themeFill="accent1" w:themeFillShade="BF"/>
          </w:tcPr>
          <w:p w14:paraId="36AEFFF9" w14:textId="77777777" w:rsidR="00F03FA9" w:rsidRPr="00A42564" w:rsidRDefault="00F03FA9" w:rsidP="000A7A7F">
            <w:pPr>
              <w:jc w:val="center"/>
              <w:rPr>
                <w:b/>
              </w:rPr>
            </w:pPr>
          </w:p>
        </w:tc>
      </w:tr>
      <w:tr w:rsidR="00F03FA9" w:rsidRPr="00A42564" w14:paraId="2A9A2DA7" w14:textId="77777777" w:rsidTr="000A7A7F">
        <w:trPr>
          <w:cantSplit/>
          <w:trHeight w:val="397"/>
        </w:trPr>
        <w:tc>
          <w:tcPr>
            <w:tcW w:w="558" w:type="pct"/>
            <w:vMerge/>
            <w:shd w:val="clear" w:color="auto" w:fill="2F5496" w:themeFill="accent1" w:themeFillShade="BF"/>
          </w:tcPr>
          <w:p w14:paraId="4EFAA804" w14:textId="77777777" w:rsidR="00F03FA9" w:rsidRPr="00A42564" w:rsidRDefault="00F03FA9" w:rsidP="000A7A7F">
            <w:pPr>
              <w:jc w:val="center"/>
              <w:rPr>
                <w:b/>
              </w:rPr>
            </w:pPr>
          </w:p>
        </w:tc>
        <w:tc>
          <w:tcPr>
            <w:tcW w:w="1877" w:type="pct"/>
            <w:vAlign w:val="center"/>
          </w:tcPr>
          <w:p w14:paraId="010C8962" w14:textId="77777777" w:rsidR="00F03FA9" w:rsidRPr="00A42564" w:rsidRDefault="00F03FA9" w:rsidP="000A7A7F">
            <w:pPr>
              <w:ind w:left="708" w:hanging="708"/>
              <w:rPr>
                <w:b/>
              </w:rPr>
            </w:pPr>
            <w:r w:rsidRPr="00A42564">
              <w:rPr>
                <w:b/>
              </w:rPr>
              <w:t>FECHA:</w:t>
            </w:r>
          </w:p>
        </w:tc>
        <w:tc>
          <w:tcPr>
            <w:tcW w:w="1877" w:type="pct"/>
            <w:vAlign w:val="center"/>
          </w:tcPr>
          <w:p w14:paraId="58FF259A" w14:textId="77777777" w:rsidR="00F03FA9" w:rsidRPr="00A42564" w:rsidRDefault="00F03FA9" w:rsidP="000A7A7F">
            <w:pPr>
              <w:ind w:left="708" w:hanging="708"/>
              <w:rPr>
                <w:b/>
              </w:rPr>
            </w:pPr>
            <w:r w:rsidRPr="00A42564">
              <w:rPr>
                <w:b/>
              </w:rPr>
              <w:t xml:space="preserve">NOMBRE EQUIPO: </w:t>
            </w:r>
          </w:p>
        </w:tc>
        <w:tc>
          <w:tcPr>
            <w:tcW w:w="689" w:type="pct"/>
            <w:vMerge/>
            <w:shd w:val="clear" w:color="auto" w:fill="2F5496" w:themeFill="accent1" w:themeFillShade="BF"/>
          </w:tcPr>
          <w:p w14:paraId="4F527D35" w14:textId="77777777" w:rsidR="00F03FA9" w:rsidRPr="00A42564" w:rsidRDefault="00F03FA9" w:rsidP="000A7A7F">
            <w:pPr>
              <w:jc w:val="center"/>
              <w:rPr>
                <w:b/>
              </w:rPr>
            </w:pPr>
          </w:p>
        </w:tc>
      </w:tr>
    </w:tbl>
    <w:p w14:paraId="77D61982" w14:textId="77777777" w:rsidR="00F03FA9" w:rsidRPr="00A42564" w:rsidRDefault="00F03FA9" w:rsidP="00F03FA9">
      <w:pPr>
        <w:jc w:val="center"/>
        <w:rPr>
          <w:b/>
        </w:rPr>
      </w:pPr>
    </w:p>
    <w:p w14:paraId="5BDC53B7" w14:textId="77777777" w:rsidR="0003745C" w:rsidRPr="0003745C" w:rsidRDefault="0003745C" w:rsidP="0003745C">
      <w:pPr>
        <w:spacing w:before="120" w:after="120" w:line="360" w:lineRule="auto"/>
        <w:jc w:val="both"/>
        <w:rPr>
          <w:sz w:val="24"/>
          <w:szCs w:val="24"/>
        </w:rPr>
      </w:pPr>
    </w:p>
    <w:p w14:paraId="1DB824C7" w14:textId="3FF769EA" w:rsidR="00EB4145" w:rsidRPr="00792157" w:rsidRDefault="00EB4145" w:rsidP="00EB4145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>¿Qué jerarquía de memoria sigue un PC? Explica brevemente en cada nivel el tipo de memoria.</w:t>
      </w:r>
    </w:p>
    <w:p w14:paraId="5311B2BE" w14:textId="18D37D7E" w:rsidR="00792157" w:rsidRPr="00792157" w:rsidRDefault="00792157" w:rsidP="00792157">
      <w:pPr>
        <w:ind w:left="40" w:firstLine="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Pr="00792157">
        <w:rPr>
          <w:rFonts w:asciiTheme="minorHAnsi" w:hAnsiTheme="minorHAnsi" w:cstheme="minorHAnsi"/>
          <w:sz w:val="22"/>
          <w:szCs w:val="22"/>
        </w:rPr>
        <w:t>La jerarquía de memoria en un PC se organiza según velocidad y capacidad:</w:t>
      </w:r>
    </w:p>
    <w:p w14:paraId="69030002" w14:textId="77777777" w:rsidR="00792157" w:rsidRPr="00792157" w:rsidRDefault="00792157" w:rsidP="00792157">
      <w:pPr>
        <w:spacing w:line="261" w:lineRule="auto"/>
        <w:ind w:left="267"/>
        <w:rPr>
          <w:rFonts w:asciiTheme="minorHAnsi" w:hAnsiTheme="minorHAnsi" w:cstheme="minorHAnsi"/>
          <w:sz w:val="22"/>
          <w:szCs w:val="22"/>
        </w:rPr>
      </w:pPr>
      <w:r w:rsidRPr="00792157">
        <w:rPr>
          <w:rFonts w:asciiTheme="minorHAnsi" w:eastAsia="Arial" w:hAnsiTheme="minorHAnsi" w:cstheme="minorHAnsi"/>
          <w:b/>
          <w:sz w:val="22"/>
          <w:szCs w:val="22"/>
        </w:rPr>
        <w:t>Registros</w:t>
      </w:r>
      <w:r w:rsidRPr="00792157">
        <w:rPr>
          <w:rFonts w:asciiTheme="minorHAnsi" w:hAnsiTheme="minorHAnsi" w:cstheme="minorHAnsi"/>
          <w:sz w:val="22"/>
          <w:szCs w:val="22"/>
        </w:rPr>
        <w:t>: los más rápidos, dentro del procesador.</w:t>
      </w:r>
    </w:p>
    <w:p w14:paraId="33243687" w14:textId="77777777" w:rsidR="00792157" w:rsidRPr="00792157" w:rsidRDefault="00792157" w:rsidP="00792157">
      <w:pPr>
        <w:spacing w:line="261" w:lineRule="auto"/>
        <w:ind w:left="267"/>
        <w:rPr>
          <w:rFonts w:asciiTheme="minorHAnsi" w:hAnsiTheme="minorHAnsi" w:cstheme="minorHAnsi"/>
          <w:sz w:val="22"/>
          <w:szCs w:val="22"/>
        </w:rPr>
      </w:pPr>
      <w:r w:rsidRPr="00792157">
        <w:rPr>
          <w:rFonts w:asciiTheme="minorHAnsi" w:eastAsia="Arial" w:hAnsiTheme="minorHAnsi" w:cstheme="minorHAnsi"/>
          <w:b/>
          <w:sz w:val="22"/>
          <w:szCs w:val="22"/>
        </w:rPr>
        <w:t>Caché (L1, L2, L3)</w:t>
      </w:r>
      <w:r w:rsidRPr="00792157">
        <w:rPr>
          <w:rFonts w:asciiTheme="minorHAnsi" w:hAnsiTheme="minorHAnsi" w:cstheme="minorHAnsi"/>
          <w:sz w:val="22"/>
          <w:szCs w:val="22"/>
        </w:rPr>
        <w:t>: memoria muy rápida integrada o cercana al procesador.</w:t>
      </w:r>
    </w:p>
    <w:p w14:paraId="0F4C9ECE" w14:textId="77777777" w:rsidR="00792157" w:rsidRPr="00792157" w:rsidRDefault="00792157" w:rsidP="00792157">
      <w:pPr>
        <w:spacing w:line="261" w:lineRule="auto"/>
        <w:ind w:left="267"/>
        <w:rPr>
          <w:rFonts w:asciiTheme="minorHAnsi" w:hAnsiTheme="minorHAnsi" w:cstheme="minorHAnsi"/>
          <w:sz w:val="22"/>
          <w:szCs w:val="22"/>
        </w:rPr>
      </w:pPr>
      <w:r w:rsidRPr="00792157">
        <w:rPr>
          <w:rFonts w:asciiTheme="minorHAnsi" w:eastAsia="Arial" w:hAnsiTheme="minorHAnsi" w:cstheme="minorHAnsi"/>
          <w:b/>
          <w:sz w:val="22"/>
          <w:szCs w:val="22"/>
        </w:rPr>
        <w:t>Memoria principal (RAM)</w:t>
      </w:r>
      <w:r w:rsidRPr="00792157">
        <w:rPr>
          <w:rFonts w:asciiTheme="minorHAnsi" w:hAnsiTheme="minorHAnsi" w:cstheme="minorHAnsi"/>
          <w:sz w:val="22"/>
          <w:szCs w:val="22"/>
        </w:rPr>
        <w:t>: almacena temporalmente los datos que usa la CPU.</w:t>
      </w:r>
    </w:p>
    <w:p w14:paraId="0974FC70" w14:textId="77777777" w:rsidR="00792157" w:rsidRPr="00792157" w:rsidRDefault="00792157" w:rsidP="00792157">
      <w:pPr>
        <w:spacing w:after="511" w:line="261" w:lineRule="auto"/>
        <w:ind w:left="267"/>
        <w:rPr>
          <w:rFonts w:asciiTheme="minorHAnsi" w:hAnsiTheme="minorHAnsi" w:cstheme="minorHAnsi"/>
          <w:sz w:val="22"/>
          <w:szCs w:val="22"/>
        </w:rPr>
      </w:pPr>
      <w:r w:rsidRPr="00792157">
        <w:rPr>
          <w:rFonts w:asciiTheme="minorHAnsi" w:eastAsia="Arial" w:hAnsiTheme="minorHAnsi" w:cstheme="minorHAnsi"/>
          <w:b/>
          <w:sz w:val="22"/>
          <w:szCs w:val="22"/>
        </w:rPr>
        <w:t>Memoria secundaria</w:t>
      </w:r>
      <w:r w:rsidRPr="00792157">
        <w:rPr>
          <w:rFonts w:asciiTheme="minorHAnsi" w:hAnsiTheme="minorHAnsi" w:cstheme="minorHAnsi"/>
          <w:sz w:val="22"/>
          <w:szCs w:val="22"/>
        </w:rPr>
        <w:t>: disco duro o SSD, más lenta pero con gran capacidad.</w:t>
      </w:r>
    </w:p>
    <w:p w14:paraId="11A71D0A" w14:textId="77777777" w:rsidR="00792157" w:rsidRPr="00EB4145" w:rsidRDefault="00792157" w:rsidP="00792157">
      <w:pPr>
        <w:pStyle w:val="Prrafodelista"/>
        <w:ind w:left="1080"/>
      </w:pPr>
    </w:p>
    <w:p w14:paraId="3C679547" w14:textId="561922C3" w:rsidR="00EB4145" w:rsidRPr="00792157" w:rsidRDefault="00EB4145" w:rsidP="00EB4145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>¿Qué diferencia una memoria SRAM de una DRAM?</w:t>
      </w:r>
    </w:p>
    <w:p w14:paraId="1D5778E5" w14:textId="77777777" w:rsidR="00792157" w:rsidRDefault="00792157" w:rsidP="00792157">
      <w:pPr>
        <w:pStyle w:val="Prrafodelista"/>
        <w:ind w:left="1080"/>
      </w:pPr>
    </w:p>
    <w:p w14:paraId="054A5B61" w14:textId="15B183C7" w:rsidR="00792157" w:rsidRPr="00792157" w:rsidRDefault="00792157" w:rsidP="00792157">
      <w:pPr>
        <w:pStyle w:val="Prrafodelista"/>
        <w:ind w:left="1080"/>
        <w:rPr>
          <w:rFonts w:asciiTheme="minorHAnsi" w:hAnsiTheme="minorHAnsi" w:cstheme="minorHAnsi"/>
        </w:rPr>
      </w:pPr>
      <w:r w:rsidRPr="00792157">
        <w:rPr>
          <w:rFonts w:asciiTheme="minorHAnsi" w:hAnsiTheme="minorHAnsi" w:cstheme="minorHAnsi"/>
        </w:rPr>
        <w:t xml:space="preserve">La </w:t>
      </w:r>
      <w:r w:rsidRPr="00792157">
        <w:rPr>
          <w:rFonts w:asciiTheme="minorHAnsi" w:eastAsia="Arial" w:hAnsiTheme="minorHAnsi" w:cstheme="minorHAnsi"/>
          <w:b/>
        </w:rPr>
        <w:t>SRAM</w:t>
      </w:r>
      <w:r w:rsidRPr="00792157">
        <w:rPr>
          <w:rFonts w:asciiTheme="minorHAnsi" w:hAnsiTheme="minorHAnsi" w:cstheme="minorHAnsi"/>
        </w:rPr>
        <w:t xml:space="preserve"> (Static RAM) es más rápida y no necesita refrescarse, pero es más cara y se usa en cachés. La </w:t>
      </w:r>
      <w:r w:rsidRPr="00792157">
        <w:rPr>
          <w:rFonts w:asciiTheme="minorHAnsi" w:eastAsia="Arial" w:hAnsiTheme="minorHAnsi" w:cstheme="minorHAnsi"/>
          <w:b/>
        </w:rPr>
        <w:t>DRAM</w:t>
      </w:r>
      <w:r w:rsidRPr="00792157">
        <w:rPr>
          <w:rFonts w:asciiTheme="minorHAnsi" w:hAnsiTheme="minorHAnsi" w:cstheme="minorHAnsi"/>
        </w:rPr>
        <w:t xml:space="preserve"> (Dynamic RAM) necesita refrescar sus datos continuamente, es más lenta pero más económica, usada como memoria principal.</w:t>
      </w:r>
    </w:p>
    <w:p w14:paraId="7879B986" w14:textId="77777777" w:rsidR="00792157" w:rsidRPr="00EB4145" w:rsidRDefault="00792157" w:rsidP="00792157">
      <w:pPr>
        <w:pStyle w:val="Prrafodelista"/>
        <w:ind w:left="1080"/>
      </w:pPr>
    </w:p>
    <w:p w14:paraId="423AE7AD" w14:textId="4EA7F226" w:rsidR="00342BDF" w:rsidRDefault="00EB4145" w:rsidP="00EB4145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>¿Qué es el ancho de banda? ¿Y la latencia?</w:t>
      </w:r>
    </w:p>
    <w:p w14:paraId="0B2AAF9B" w14:textId="77777777" w:rsidR="00792157" w:rsidRPr="00792157" w:rsidRDefault="00792157" w:rsidP="00792157">
      <w:pPr>
        <w:pStyle w:val="Prrafodelista"/>
        <w:ind w:left="1080"/>
        <w:rPr>
          <w:rFonts w:asciiTheme="minorHAnsi" w:hAnsiTheme="minorHAnsi" w:cstheme="minorHAnsi"/>
        </w:rPr>
      </w:pPr>
      <w:r w:rsidRPr="00792157">
        <w:rPr>
          <w:rFonts w:asciiTheme="minorHAnsi" w:hAnsiTheme="minorHAnsi" w:cstheme="minorHAnsi"/>
        </w:rPr>
        <w:t xml:space="preserve">El </w:t>
      </w:r>
      <w:r w:rsidRPr="00792157">
        <w:rPr>
          <w:rFonts w:asciiTheme="minorHAnsi" w:eastAsia="Arial" w:hAnsiTheme="minorHAnsi" w:cstheme="minorHAnsi"/>
          <w:b/>
        </w:rPr>
        <w:t>ancho de banda</w:t>
      </w:r>
      <w:r w:rsidRPr="00792157">
        <w:rPr>
          <w:rFonts w:asciiTheme="minorHAnsi" w:hAnsiTheme="minorHAnsi" w:cstheme="minorHAnsi"/>
        </w:rPr>
        <w:t xml:space="preserve"> es la cantidad de datos que puede transferirse por segundo (MB/s o GB/s). La </w:t>
      </w:r>
      <w:r w:rsidRPr="00792157">
        <w:rPr>
          <w:rFonts w:asciiTheme="minorHAnsi" w:eastAsia="Arial" w:hAnsiTheme="minorHAnsi" w:cstheme="minorHAnsi"/>
          <w:b/>
        </w:rPr>
        <w:t>latencia</w:t>
      </w:r>
      <w:r w:rsidRPr="00792157">
        <w:rPr>
          <w:rFonts w:asciiTheme="minorHAnsi" w:hAnsiTheme="minorHAnsi" w:cstheme="minorHAnsi"/>
        </w:rPr>
        <w:t xml:space="preserve"> es el tiempo que tarda la memoria en responder a una petición (en nanosegundos).</w:t>
      </w:r>
    </w:p>
    <w:p w14:paraId="1C017D10" w14:textId="77777777" w:rsidR="00792157" w:rsidRPr="00792157" w:rsidRDefault="00792157" w:rsidP="00792157">
      <w:pPr>
        <w:pStyle w:val="Prrafodelista"/>
        <w:ind w:left="1080"/>
        <w:rPr>
          <w:color w:val="5B9BD5" w:themeColor="accent5"/>
        </w:rPr>
      </w:pPr>
    </w:p>
    <w:p w14:paraId="043E5B29" w14:textId="10F80C89" w:rsidR="00865573" w:rsidRDefault="00865573" w:rsidP="001170C9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 xml:space="preserve">Completa la </w:t>
      </w:r>
      <w:r w:rsidR="00F4706D" w:rsidRPr="00792157">
        <w:rPr>
          <w:color w:val="5B9BD5" w:themeColor="accent5"/>
        </w:rPr>
        <w:t>siguiente tabla con los modelos de memoria RAM que quieras de 3 fabricantes distintos (accede a sus páginas oficiales):</w:t>
      </w:r>
      <w:r w:rsidRPr="00792157">
        <w:rPr>
          <w:color w:val="5B9BD5" w:themeColor="accent5"/>
        </w:rPr>
        <w:t xml:space="preserve"> </w:t>
      </w:r>
    </w:p>
    <w:p w14:paraId="3157CA75" w14:textId="17059A3F" w:rsidR="00792157" w:rsidRPr="00792157" w:rsidRDefault="00792157" w:rsidP="00792157">
      <w:pPr>
        <w:pStyle w:val="Prrafodelista"/>
        <w:ind w:left="1080"/>
        <w:rPr>
          <w:color w:val="5B9BD5" w:themeColor="accent5"/>
        </w:rPr>
      </w:pPr>
      <w:r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21758D" wp14:editId="2A7C2126">
                <wp:simplePos x="0" y="0"/>
                <wp:positionH relativeFrom="page">
                  <wp:posOffset>-4445</wp:posOffset>
                </wp:positionH>
                <wp:positionV relativeFrom="page">
                  <wp:posOffset>7693278</wp:posOffset>
                </wp:positionV>
                <wp:extent cx="7920990" cy="914400"/>
                <wp:effectExtent l="0" t="0" r="41910" b="19050"/>
                <wp:wrapTopAndBottom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20990" cy="914400"/>
                          <a:chOff x="0" y="0"/>
                          <a:chExt cx="7616544" cy="914400"/>
                        </a:xfrm>
                      </wpg:grpSpPr>
                      <wps:wsp>
                        <wps:cNvPr id="1911" name="Shape 1911"/>
                        <wps:cNvSpPr/>
                        <wps:spPr>
                          <a:xfrm>
                            <a:off x="0" y="0"/>
                            <a:ext cx="7560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2286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51102" y="73914"/>
                            <a:ext cx="132374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3D744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F5F5"/>
                                </w:rPr>
                                <w:t>Velocidad Física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298801" y="73914"/>
                            <a:ext cx="149265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25C99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F5F5"/>
                                </w:rPr>
                                <w:t>Velocidad Efectiva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73500" y="73914"/>
                            <a:ext cx="77918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C66CD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F5F5"/>
                                </w:rPr>
                                <w:t>Latencias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368266" y="73914"/>
                            <a:ext cx="85417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7905C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F5F5"/>
                                </w:rPr>
                                <w:t>Capacidad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219420" y="73914"/>
                            <a:ext cx="133270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D6872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F5F5"/>
                                </w:rPr>
                                <w:t>Ancho de Banda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412649" y="73914"/>
                            <a:ext cx="35656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F2B65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F5F5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871944" y="73914"/>
                            <a:ext cx="5538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023B3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F5F5"/>
                                </w:rPr>
                                <w:t>Voltaje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440778" y="73914"/>
                            <a:ext cx="85417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9109C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F5F5"/>
                                </w:rPr>
                                <w:t>Fabricante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235417" y="73913"/>
                            <a:ext cx="5068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E4820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F5F5"/>
                                </w:rPr>
                                <w:t>Encap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359382" y="302513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11F13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1600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641830" y="302513"/>
                            <a:ext cx="39406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3CE48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MHz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1570581" y="302513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73442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3200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1853029" y="302513"/>
                            <a:ext cx="39406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AC3C6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MHz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714661" y="302514"/>
                            <a:ext cx="40369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57588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CL16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3347057" y="302513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A28F1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3488281" y="302513"/>
                            <a:ext cx="57260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6F736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GB (2x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3918811" y="302513"/>
                            <a:ext cx="1501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7CED3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4438051" y="302513"/>
                            <a:ext cx="3286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D213D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25.6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4685193" y="302513"/>
                            <a:ext cx="42244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F8ED3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GB/s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373851" y="302514"/>
                            <a:ext cx="45977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5AA2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DDR4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5914235" y="302513"/>
                            <a:ext cx="3286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65D77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1.35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6161377" y="302513"/>
                            <a:ext cx="1126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783C9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557300" y="302514"/>
                            <a:ext cx="54422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7C5E9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Corsair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496529" y="302513"/>
                            <a:ext cx="1126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45C4B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641830" y="531113"/>
                            <a:ext cx="39406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6E27D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MHz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359382" y="531113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85C1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2400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1853029" y="531113"/>
                            <a:ext cx="39406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9D870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MHz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1570581" y="531113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4565D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4800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714661" y="531114"/>
                            <a:ext cx="40369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2F794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CL40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3311751" y="531113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69CB0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3452975" y="531113"/>
                            <a:ext cx="33798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29ADB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GB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3707103" y="531113"/>
                            <a:ext cx="47869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B6514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(2x16)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4685193" y="531113"/>
                            <a:ext cx="42244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73EA5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GB/s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4438051" y="531113"/>
                            <a:ext cx="3286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38542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38.4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373851" y="531114"/>
                            <a:ext cx="45977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9A78D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DDR5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5949542" y="531113"/>
                            <a:ext cx="23478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FEC07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6126072" y="531113"/>
                            <a:ext cx="1126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89D7D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514818" y="531114"/>
                            <a:ext cx="6572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E4F71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Kingston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7496529" y="531113"/>
                            <a:ext cx="1126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7120A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359382" y="759713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26AA0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641830" y="759713"/>
                            <a:ext cx="39406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FF4C8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MHz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1570581" y="759713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77253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6000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1853029" y="759713"/>
                            <a:ext cx="39406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98A84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MHz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714661" y="759714"/>
                            <a:ext cx="40369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358C2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CL36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3311751" y="759713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39D97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3452975" y="759713"/>
                            <a:ext cx="33798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BDB3A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GB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3707103" y="759713"/>
                            <a:ext cx="47869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8F28A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(2x16)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4491010" y="759713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75568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4632234" y="759713"/>
                            <a:ext cx="42244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94184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 xml:space="preserve"> GB/s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373851" y="759714"/>
                            <a:ext cx="45977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8621C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DDR5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6161377" y="759713"/>
                            <a:ext cx="1126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743F7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5914235" y="759713"/>
                            <a:ext cx="3286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E26B1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1.35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578445" y="759714"/>
                            <a:ext cx="48798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11739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G.Skill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496529" y="759713"/>
                            <a:ext cx="1126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BE1E1" w14:textId="77777777" w:rsidR="00792157" w:rsidRDefault="00792157" w:rsidP="00792157">
                              <w:pPr>
                                <w:spacing w:after="160" w:line="259" w:lineRule="auto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91440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22860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45720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68580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4902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222601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497300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235551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143220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297651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5795744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6364578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7159217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21758D" id="Group 1605" o:spid="_x0000_s1026" style="position:absolute;left:0;text-align:left;margin-left:-.35pt;margin-top:605.75pt;width:623.7pt;height:1in;z-index:251659264;mso-position-horizontal-relative:page;mso-position-vertical-relative:page;mso-width-relative:margin" coordsize="7616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">
                <v:shape id="Shape 1911" o:spid="_x0000_s1027" style="position:absolute;width:75600;height:2286;visibility:visible;mso-wrap-style:square;v-text-anchor:top" coordsize="7560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" path="m,l7560000,r,228600l,228600,,e" fillcolor="gray" stroked="f" strokeweight="0">
                  <v:stroke miterlimit="83231f" joinstyle="miter"/>
                  <v:path arrowok="t" textboxrect="0,0,7560000,228600"/>
                </v:shape>
                <v:rect id="Rectangle 43" o:spid="_x0000_s1028" style="position:absolute;left:1511;top:739;width:1323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8D3D744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5F5F5"/>
                          </w:rPr>
                          <w:t>Velocidad Física</w:t>
                        </w:r>
                      </w:p>
                    </w:txbxContent>
                  </v:textbox>
                </v:rect>
                <v:rect id="Rectangle 44" o:spid="_x0000_s1029" style="position:absolute;left:12988;top:739;width:1492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A925C99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5F5F5"/>
                          </w:rPr>
                          <w:t>Velocidad Efectiva</w:t>
                        </w:r>
                      </w:p>
                    </w:txbxContent>
                  </v:textbox>
                </v:rect>
                <v:rect id="Rectangle 45" o:spid="_x0000_s1030" style="position:absolute;left:25735;top:739;width:779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85C66CD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5F5F5"/>
                          </w:rPr>
                          <w:t>Latencias</w:t>
                        </w:r>
                      </w:p>
                    </w:txbxContent>
                  </v:textbox>
                </v:rect>
                <v:rect id="Rectangle 46" o:spid="_x0000_s1031" style="position:absolute;left:33682;top:739;width:854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087905C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5F5F5"/>
                          </w:rPr>
                          <w:t>Capacidad</w:t>
                        </w:r>
                      </w:p>
                    </w:txbxContent>
                  </v:textbox>
                </v:rect>
                <v:rect id="Rectangle 47" o:spid="_x0000_s1032" style="position:absolute;left:42194;top:739;width:1332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73D6872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5F5F5"/>
                          </w:rPr>
                          <w:t>Ancho de Banda</w:t>
                        </w:r>
                      </w:p>
                    </w:txbxContent>
                  </v:textbox>
                </v:rect>
                <v:rect id="Rectangle 48" o:spid="_x0000_s1033" style="position:absolute;left:54126;top:739;width:356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08F2B65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5F5F5"/>
                          </w:rPr>
                          <w:t>Tipo</w:t>
                        </w:r>
                      </w:p>
                    </w:txbxContent>
                  </v:textbox>
                </v:rect>
                <v:rect id="Rectangle 49" o:spid="_x0000_s1034" style="position:absolute;left:58719;top:739;width:55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0F023B3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5F5F5"/>
                          </w:rPr>
                          <w:t>Voltaje</w:t>
                        </w:r>
                      </w:p>
                    </w:txbxContent>
                  </v:textbox>
                </v:rect>
                <v:rect id="Rectangle 50" o:spid="_x0000_s1035" style="position:absolute;left:64407;top:739;width:854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4C9109C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5F5F5"/>
                          </w:rPr>
                          <w:t>Fabricante</w:t>
                        </w:r>
                      </w:p>
                    </w:txbxContent>
                  </v:textbox>
                </v:rect>
                <v:rect id="Rectangle 52" o:spid="_x0000_s1036" style="position:absolute;left:72354;top:739;width:506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E7E4820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5F5F5"/>
                          </w:rPr>
                          <w:t>Encap</w:t>
                        </w:r>
                      </w:p>
                    </w:txbxContent>
                  </v:textbox>
                </v:rect>
                <v:rect id="Rectangle 1480" o:spid="_x0000_s1037" style="position:absolute;left:3593;top:3025;width:375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46311F13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1600</w:t>
                        </w:r>
                      </w:p>
                    </w:txbxContent>
                  </v:textbox>
                </v:rect>
                <v:rect id="Rectangle 1481" o:spid="_x0000_s1038" style="position:absolute;left:6418;top:3025;width:39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4583CE48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MHz</w:t>
                        </w:r>
                      </w:p>
                    </w:txbxContent>
                  </v:textbox>
                </v:rect>
                <v:rect id="Rectangle 1482" o:spid="_x0000_s1039" style="position:absolute;left:15705;top:3025;width:375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0B573442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3200</w:t>
                        </w:r>
                      </w:p>
                    </w:txbxContent>
                  </v:textbox>
                </v:rect>
                <v:rect id="Rectangle 1483" o:spid="_x0000_s1040" style="position:absolute;left:18530;top:3025;width:39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644AC3C6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MHz</w:t>
                        </w:r>
                      </w:p>
                    </w:txbxContent>
                  </v:textbox>
                </v:rect>
                <v:rect id="Rectangle 55" o:spid="_x0000_s1041" style="position:absolute;left:27146;top:3025;width:403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8357588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CL16</w:t>
                        </w:r>
                      </w:p>
                    </w:txbxContent>
                  </v:textbox>
                </v:rect>
                <v:rect id="Rectangle 1484" o:spid="_x0000_s1042" style="position:absolute;left:33470;top:3025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46FA28F1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16</w:t>
                        </w:r>
                      </w:p>
                    </w:txbxContent>
                  </v:textbox>
                </v:rect>
                <v:rect id="Rectangle 1486" o:spid="_x0000_s1043" style="position:absolute;left:34882;top:3025;width:572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01F6F736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GB (2x</w:t>
                        </w:r>
                      </w:p>
                    </w:txbxContent>
                  </v:textbox>
                </v:rect>
                <v:rect id="Rectangle 1485" o:spid="_x0000_s1044" style="position:absolute;left:39188;top:3025;width:150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0D7CED3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8)</w:t>
                        </w:r>
                      </w:p>
                    </w:txbxContent>
                  </v:textbox>
                </v:rect>
                <v:rect id="Rectangle 1487" o:spid="_x0000_s1045" style="position:absolute;left:44380;top:3025;width:328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708D213D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25.6</w:t>
                        </w:r>
                      </w:p>
                    </w:txbxContent>
                  </v:textbox>
                </v:rect>
                <v:rect id="Rectangle 1488" o:spid="_x0000_s1046" style="position:absolute;left:46851;top:3025;width:422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693F8ED3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GB/s</w:t>
                        </w:r>
                      </w:p>
                    </w:txbxContent>
                  </v:textbox>
                </v:rect>
                <v:rect id="Rectangle 58" o:spid="_x0000_s1047" style="position:absolute;left:53738;top:3025;width:45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8E45AA2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DDR4</w:t>
                        </w:r>
                      </w:p>
                    </w:txbxContent>
                  </v:textbox>
                </v:rect>
                <v:rect id="Rectangle 1478" o:spid="_x0000_s1048" style="position:absolute;left:59142;top:3025;width:328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CF65D77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1.35</w:t>
                        </w:r>
                      </w:p>
                    </w:txbxContent>
                  </v:textbox>
                </v:rect>
                <v:rect id="Rectangle 1479" o:spid="_x0000_s1049" style="position:absolute;left:61613;top:3025;width:112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22D783C9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V</w:t>
                        </w:r>
                      </w:p>
                    </w:txbxContent>
                  </v:textbox>
                </v:rect>
                <v:rect id="Rectangle 60" o:spid="_x0000_s1050" style="position:absolute;left:65573;top:3025;width:544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DB7C5E9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Corsair</w:t>
                        </w:r>
                      </w:p>
                    </w:txbxContent>
                  </v:textbox>
                </v:rect>
                <v:rect id="Rectangle 62" o:spid="_x0000_s1051" style="position:absolute;left:74965;top:3025;width:112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7F45C4B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492" o:spid="_x0000_s1052" style="position:absolute;left:6418;top:5311;width:39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4826E27D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MHz</w:t>
                        </w:r>
                      </w:p>
                    </w:txbxContent>
                  </v:textbox>
                </v:rect>
                <v:rect id="Rectangle 1491" o:spid="_x0000_s1053" style="position:absolute;left:3593;top:5311;width:375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1E3485C1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2400</w:t>
                        </w:r>
                      </w:p>
                    </w:txbxContent>
                  </v:textbox>
                </v:rect>
                <v:rect id="Rectangle 1494" o:spid="_x0000_s1054" style="position:absolute;left:18530;top:5311;width:39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6029D870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MHz</w:t>
                        </w:r>
                      </w:p>
                    </w:txbxContent>
                  </v:textbox>
                </v:rect>
                <v:rect id="Rectangle 1493" o:spid="_x0000_s1055" style="position:absolute;left:15705;top:5311;width:375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6BC4565D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4800</w:t>
                        </w:r>
                      </w:p>
                    </w:txbxContent>
                  </v:textbox>
                </v:rect>
                <v:rect id="Rectangle 65" o:spid="_x0000_s1056" style="position:absolute;left:27146;top:5311;width:403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B12F794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CL40</w:t>
                        </w:r>
                      </w:p>
                    </w:txbxContent>
                  </v:textbox>
                </v:rect>
                <v:rect id="Rectangle 1495" o:spid="_x0000_s1057" style="position:absolute;left:33117;top:5311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40669CB0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32</w:t>
                        </w:r>
                      </w:p>
                    </w:txbxContent>
                  </v:textbox>
                </v:rect>
                <v:rect id="Rectangle 1497" o:spid="_x0000_s1058" style="position:absolute;left:34529;top:5311;width:338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7D529ADB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GB </w:t>
                        </w:r>
                      </w:p>
                    </w:txbxContent>
                  </v:textbox>
                </v:rect>
                <v:rect id="Rectangle 1496" o:spid="_x0000_s1059" style="position:absolute;left:37071;top:5311;width:478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0C4B6514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(2x16)</w:t>
                        </w:r>
                      </w:p>
                    </w:txbxContent>
                  </v:textbox>
                </v:rect>
                <v:rect id="Rectangle 1499" o:spid="_x0000_s1060" style="position:absolute;left:46851;top:5311;width:422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73173EA5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GB/s</w:t>
                        </w:r>
                      </w:p>
                    </w:txbxContent>
                  </v:textbox>
                </v:rect>
                <v:rect id="Rectangle 1498" o:spid="_x0000_s1061" style="position:absolute;left:44380;top:5311;width:328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58B38542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38.4</w:t>
                        </w:r>
                      </w:p>
                    </w:txbxContent>
                  </v:textbox>
                </v:rect>
                <v:rect id="Rectangle 68" o:spid="_x0000_s1062" style="position:absolute;left:53738;top:5311;width:45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FF9A78D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DDR5</w:t>
                        </w:r>
                      </w:p>
                    </w:txbxContent>
                  </v:textbox>
                </v:rect>
                <v:rect id="Rectangle 1489" o:spid="_x0000_s1063" style="position:absolute;left:59495;top:5311;width:234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229FEC07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1.1</w:t>
                        </w:r>
                      </w:p>
                    </w:txbxContent>
                  </v:textbox>
                </v:rect>
                <v:rect id="Rectangle 1490" o:spid="_x0000_s1064" style="position:absolute;left:61260;top:5311;width:112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4E589D7D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V</w:t>
                        </w:r>
                      </w:p>
                    </w:txbxContent>
                  </v:textbox>
                </v:rect>
                <v:rect id="Rectangle 70" o:spid="_x0000_s1065" style="position:absolute;left:65148;top:5311;width:657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81E4F71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Kingston</w:t>
                        </w:r>
                      </w:p>
                    </w:txbxContent>
                  </v:textbox>
                </v:rect>
                <v:rect id="Rectangle 72" o:spid="_x0000_s1066" style="position:absolute;left:74965;top:5311;width:112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E77120A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502" o:spid="_x0000_s1067" style="position:absolute;left:3593;top:7597;width:375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72526AA0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3000</w:t>
                        </w:r>
                      </w:p>
                    </w:txbxContent>
                  </v:textbox>
                </v:rect>
                <v:rect id="Rectangle 1503" o:spid="_x0000_s1068" style="position:absolute;left:6418;top:7597;width:39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258FF4C8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MHz</w:t>
                        </w:r>
                      </w:p>
                    </w:txbxContent>
                  </v:textbox>
                </v:rect>
                <v:rect id="Rectangle 1504" o:spid="_x0000_s1069" style="position:absolute;left:15705;top:7597;width:375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23B77253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6000</w:t>
                        </w:r>
                      </w:p>
                    </w:txbxContent>
                  </v:textbox>
                </v:rect>
                <v:rect id="Rectangle 1505" o:spid="_x0000_s1070" style="position:absolute;left:18530;top:7597;width:39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36B98A84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MHz</w:t>
                        </w:r>
                      </w:p>
                    </w:txbxContent>
                  </v:textbox>
                </v:rect>
                <v:rect id="Rectangle 75" o:spid="_x0000_s1071" style="position:absolute;left:27146;top:7597;width:403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35358C2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CL36</w:t>
                        </w:r>
                      </w:p>
                    </w:txbxContent>
                  </v:textbox>
                </v:rect>
                <v:rect id="Rectangle 1506" o:spid="_x0000_s1072" style="position:absolute;left:33117;top:7597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2FC39D97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32</w:t>
                        </w:r>
                      </w:p>
                    </w:txbxContent>
                  </v:textbox>
                </v:rect>
                <v:rect id="Rectangle 1508" o:spid="_x0000_s1073" style="position:absolute;left:34529;top:7597;width:338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465BDB3A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GB </w:t>
                        </w:r>
                      </w:p>
                    </w:txbxContent>
                  </v:textbox>
                </v:rect>
                <v:rect id="Rectangle 1507" o:spid="_x0000_s1074" style="position:absolute;left:37071;top:7597;width:478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1AF8F28A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(2x16)</w:t>
                        </w:r>
                      </w:p>
                    </w:txbxContent>
                  </v:textbox>
                </v:rect>
                <v:rect id="Rectangle 1509" o:spid="_x0000_s1075" style="position:absolute;left:44910;top:7597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73375568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48</w:t>
                        </w:r>
                      </w:p>
                    </w:txbxContent>
                  </v:textbox>
                </v:rect>
                <v:rect id="Rectangle 1510" o:spid="_x0000_s1076" style="position:absolute;left:46322;top:7597;width:422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6CA94184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 xml:space="preserve"> GB/s</w:t>
                        </w:r>
                      </w:p>
                    </w:txbxContent>
                  </v:textbox>
                </v:rect>
                <v:rect id="Rectangle 78" o:spid="_x0000_s1077" style="position:absolute;left:53738;top:7597;width:45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878621C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DDR5</w:t>
                        </w:r>
                      </w:p>
                    </w:txbxContent>
                  </v:textbox>
                </v:rect>
                <v:rect id="Rectangle 1501" o:spid="_x0000_s1078" style="position:absolute;left:61613;top:7597;width:112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2B6743F7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V</w:t>
                        </w:r>
                      </w:p>
                    </w:txbxContent>
                  </v:textbox>
                </v:rect>
                <v:rect id="Rectangle 1500" o:spid="_x0000_s1079" style="position:absolute;left:59142;top:7597;width:328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2C6E26B1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1.35</w:t>
                        </w:r>
                      </w:p>
                    </w:txbxContent>
                  </v:textbox>
                </v:rect>
                <v:rect id="Rectangle 80" o:spid="_x0000_s1080" style="position:absolute;left:65784;top:7597;width:488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E411739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G.Skill</w:t>
                        </w:r>
                      </w:p>
                    </w:txbxContent>
                  </v:textbox>
                </v:rect>
                <v:rect id="Rectangle 82" o:spid="_x0000_s1081" style="position:absolute;left:74965;top:7597;width:112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ACBE1E1" w14:textId="77777777" w:rsidR="00792157" w:rsidRDefault="00792157" w:rsidP="00792157">
                        <w:pPr>
                          <w:spacing w:after="160" w:line="259" w:lineRule="auto"/>
                        </w:pPr>
                        <w:r>
                          <w:t>B</w:t>
                        </w:r>
                      </w:p>
                    </w:txbxContent>
                  </v:textbox>
                </v:rect>
                <v:shape id="Shape 83" o:spid="_x0000_s1082" style="position:absolute;width:75600;height:0;visibility:visible;mso-wrap-style:square;v-text-anchor:top" coordsize="75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" path="m7560000,l,e" filled="f" strokeweight=".5pt">
                  <v:stroke endcap="round"/>
                  <v:path arrowok="t" textboxrect="0,0,7560000,0"/>
                </v:shape>
                <v:shape id="Shape 84" o:spid="_x0000_s1083" style="position:absolute;top:9144;width:75600;height:0;visibility:visible;mso-wrap-style:square;v-text-anchor:top" coordsize="75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" path="m7560000,l,e" filled="f" strokeweight=".5pt">
                  <v:stroke endcap="round"/>
                  <v:path arrowok="t" textboxrect="0,0,7560000,0"/>
                </v:shape>
                <v:shape id="Shape 85" o:spid="_x0000_s1084" style="position:absolute;top:2286;width:75600;height:0;visibility:visible;mso-wrap-style:square;v-text-anchor:top" coordsize="75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" path="m7560000,l,e" filled="f" strokeweight=".5pt">
                  <v:stroke endcap="round"/>
                  <v:path arrowok="t" textboxrect="0,0,7560000,0"/>
                </v:shape>
                <v:shape id="Shape 86" o:spid="_x0000_s1085" style="position:absolute;top:4572;width:75600;height:0;visibility:visible;mso-wrap-style:square;v-text-anchor:top" coordsize="75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" path="m7560000,l,e" filled="f" strokeweight=".5pt">
                  <v:stroke endcap="round"/>
                  <v:path arrowok="t" textboxrect="0,0,7560000,0"/>
                </v:shape>
                <v:shape id="Shape 87" o:spid="_x0000_s1086" style="position:absolute;top:6858;width:75600;height:0;visibility:visible;mso-wrap-style:square;v-text-anchor:top" coordsize="75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" path="m7560000,l,e" filled="f" strokeweight=".5pt">
                  <v:stroke endcap="round"/>
                  <v:path arrowok="t" textboxrect="0,0,7560000,0"/>
                </v:shape>
                <v:shape id="Shape 88" o:spid="_x0000_s1087" style="position:absolute;left:749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" path="m,914400l,e" filled="f" strokeweight=".5pt">
                  <v:stroke endcap="round"/>
                  <v:path arrowok="t" textboxrect="0,0,0,914400"/>
                </v:shape>
                <v:shape id="Shape 89" o:spid="_x0000_s1088" style="position:absolute;left:12226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" path="m,914400l,e" filled="f" strokeweight=".5pt">
                  <v:stroke endcap="round"/>
                  <v:path arrowok="t" textboxrect="0,0,0,914400"/>
                </v:shape>
                <v:shape id="Shape 90" o:spid="_x0000_s1089" style="position:absolute;left:24973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" path="m,914400l,e" filled="f" strokeweight=".5pt">
                  <v:stroke endcap="round"/>
                  <v:path arrowok="t" textboxrect="0,0,0,914400"/>
                </v:shape>
                <v:shape id="Shape 91" o:spid="_x0000_s1090" style="position:absolute;left:32355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" path="m,914400l,e" filled="f" strokeweight=".5pt">
                  <v:stroke endcap="round"/>
                  <v:path arrowok="t" textboxrect="0,0,0,914400"/>
                </v:shape>
                <v:shape id="Shape 92" o:spid="_x0000_s1091" style="position:absolute;left:41432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" path="m,914400l,e" filled="f" strokeweight=".5pt">
                  <v:stroke endcap="round"/>
                  <v:path arrowok="t" textboxrect="0,0,0,914400"/>
                </v:shape>
                <v:shape id="Shape 93" o:spid="_x0000_s1092" style="position:absolute;left:52976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" path="m,914400l,e" filled="f" strokeweight=".5pt">
                  <v:stroke endcap="round"/>
                  <v:path arrowok="t" textboxrect="0,0,0,914400"/>
                </v:shape>
                <v:shape id="Shape 94" o:spid="_x0000_s1093" style="position:absolute;left:57957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" path="m,914400l,e" filled="f" strokeweight=".5pt">
                  <v:stroke endcap="round"/>
                  <v:path arrowok="t" textboxrect="0,0,0,914400"/>
                </v:shape>
                <v:shape id="Shape 95" o:spid="_x0000_s1094" style="position:absolute;left:63645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" path="m,914400l,e" filled="f" strokeweight=".5pt">
                  <v:stroke endcap="round"/>
                  <v:path arrowok="t" textboxrect="0,0,0,914400"/>
                </v:shape>
                <v:shape id="Shape 96" o:spid="_x0000_s1095" style="position:absolute;left:71592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" path="m,914400l,e" filled="f" strokeweight=".5pt">
                  <v:stroke endcap="round"/>
                  <v:path arrowok="t" textboxrect="0,0,0,914400"/>
                </v:shape>
                <w10:wrap type="topAndBottom" anchorx="page" anchory="page"/>
              </v:group>
            </w:pict>
          </mc:Fallback>
        </mc:AlternateContent>
      </w:r>
    </w:p>
    <w:p w14:paraId="6DB2603A" w14:textId="77777777" w:rsidR="00865573" w:rsidRPr="00865573" w:rsidRDefault="00865573" w:rsidP="00865573">
      <w:pPr>
        <w:pStyle w:val="Prrafodelista"/>
      </w:pPr>
    </w:p>
    <w:p w14:paraId="7E9454C0" w14:textId="185E1D45" w:rsidR="00F46009" w:rsidRPr="00792157" w:rsidRDefault="00F46009" w:rsidP="709D3E89">
      <w:pPr>
        <w:pStyle w:val="Prrafodelista"/>
        <w:numPr>
          <w:ilvl w:val="0"/>
          <w:numId w:val="16"/>
        </w:numPr>
        <w:rPr>
          <w:rStyle w:val="Hipervnculo"/>
          <w:color w:val="auto"/>
          <w:u w:val="none"/>
        </w:rPr>
      </w:pPr>
      <w:r w:rsidRPr="00792157">
        <w:rPr>
          <w:color w:val="5B9BD5" w:themeColor="accent5"/>
        </w:rPr>
        <w:t xml:space="preserve">Lee esta página y comenta qué es Dual Rank y Single Rank, en </w:t>
      </w:r>
      <w:r w:rsidR="00E22375" w:rsidRPr="00792157">
        <w:rPr>
          <w:color w:val="5B9BD5" w:themeColor="accent5"/>
        </w:rPr>
        <w:t>qué</w:t>
      </w:r>
      <w:r w:rsidRPr="00792157">
        <w:rPr>
          <w:color w:val="5B9BD5" w:themeColor="accent5"/>
        </w:rPr>
        <w:t xml:space="preserve"> consisten y como se representa cada uno </w:t>
      </w:r>
      <w:hyperlink r:id="rId7">
        <w:r w:rsidRPr="709D3E89">
          <w:rPr>
            <w:rStyle w:val="Hipervnculo"/>
          </w:rPr>
          <w:t>Dual Rank vs Single Rank ¿Qué diferencias hay? (profesionalreview.com)</w:t>
        </w:r>
      </w:hyperlink>
    </w:p>
    <w:p w14:paraId="6D95A8E5" w14:textId="20E6DEFA" w:rsidR="00792157" w:rsidRDefault="00792157" w:rsidP="00792157">
      <w:pPr>
        <w:pStyle w:val="Prrafodelista"/>
        <w:ind w:left="1080"/>
        <w:rPr>
          <w:rStyle w:val="Hipervnculo"/>
          <w:color w:val="auto"/>
          <w:u w:val="none"/>
        </w:rPr>
      </w:pPr>
    </w:p>
    <w:p w14:paraId="5404DE3B" w14:textId="59CE6D3A" w:rsidR="00792157" w:rsidRDefault="00792157" w:rsidP="00792157">
      <w:pPr>
        <w:pStyle w:val="Prrafodelista"/>
        <w:ind w:left="1080"/>
        <w:rPr>
          <w:rStyle w:val="Hipervnculo"/>
          <w:color w:val="auto"/>
          <w:u w:val="none"/>
        </w:rPr>
      </w:pPr>
    </w:p>
    <w:p w14:paraId="6116F2CC" w14:textId="77777777" w:rsidR="00792157" w:rsidRPr="00792157" w:rsidRDefault="00792157" w:rsidP="00792157">
      <w:pPr>
        <w:ind w:left="-5"/>
        <w:rPr>
          <w:rFonts w:asciiTheme="minorHAnsi" w:hAnsiTheme="minorHAnsi" w:cstheme="minorHAnsi"/>
          <w:sz w:val="22"/>
          <w:szCs w:val="22"/>
        </w:rPr>
      </w:pPr>
      <w:r w:rsidRPr="00792157">
        <w:rPr>
          <w:rFonts w:asciiTheme="minorHAnsi" w:hAnsiTheme="minorHAnsi" w:cstheme="minorHAnsi"/>
          <w:sz w:val="22"/>
          <w:szCs w:val="22"/>
        </w:rPr>
        <w:lastRenderedPageBreak/>
        <w:t xml:space="preserve">Los módulos </w:t>
      </w:r>
      <w:r w:rsidRPr="00792157">
        <w:rPr>
          <w:rFonts w:asciiTheme="minorHAnsi" w:eastAsia="Arial" w:hAnsiTheme="minorHAnsi" w:cstheme="minorHAnsi"/>
          <w:b/>
          <w:sz w:val="22"/>
          <w:szCs w:val="22"/>
        </w:rPr>
        <w:t>Single Rank</w:t>
      </w:r>
      <w:r w:rsidRPr="00792157">
        <w:rPr>
          <w:rFonts w:asciiTheme="minorHAnsi" w:hAnsiTheme="minorHAnsi" w:cstheme="minorHAnsi"/>
          <w:sz w:val="22"/>
          <w:szCs w:val="22"/>
        </w:rPr>
        <w:t xml:space="preserve"> tienen un solo grupo de chips que la controladora maneja a la vez. Los </w:t>
      </w:r>
      <w:r w:rsidRPr="00792157">
        <w:rPr>
          <w:rFonts w:asciiTheme="minorHAnsi" w:eastAsia="Arial" w:hAnsiTheme="minorHAnsi" w:cstheme="minorHAnsi"/>
          <w:b/>
          <w:sz w:val="22"/>
          <w:szCs w:val="22"/>
        </w:rPr>
        <w:t>Dual Rank</w:t>
      </w:r>
      <w:r w:rsidRPr="00792157">
        <w:rPr>
          <w:rFonts w:asciiTheme="minorHAnsi" w:hAnsiTheme="minorHAnsi" w:cstheme="minorHAnsi"/>
          <w:sz w:val="22"/>
          <w:szCs w:val="22"/>
        </w:rPr>
        <w:t xml:space="preserve"> tienen dos grupos (ranks), alternando el acceso entre ellos, mejorando el rendimiento en algunas placas.</w:t>
      </w:r>
    </w:p>
    <w:p w14:paraId="5F412435" w14:textId="77777777" w:rsidR="00792157" w:rsidRPr="00D378EA" w:rsidRDefault="00792157" w:rsidP="00792157">
      <w:pPr>
        <w:pStyle w:val="Prrafodelista"/>
        <w:ind w:left="1080"/>
        <w:rPr>
          <w:rStyle w:val="Hipervnculo"/>
          <w:color w:val="auto"/>
          <w:u w:val="none"/>
        </w:rPr>
      </w:pPr>
    </w:p>
    <w:p w14:paraId="565901B9" w14:textId="77777777" w:rsidR="00D378EA" w:rsidRDefault="00D378EA" w:rsidP="00D378EA">
      <w:pPr>
        <w:pStyle w:val="Prrafodelista"/>
        <w:ind w:left="1080"/>
      </w:pPr>
    </w:p>
    <w:p w14:paraId="62DCC443" w14:textId="16EBF9AA" w:rsidR="00F4706D" w:rsidRPr="00792157" w:rsidRDefault="00F4706D" w:rsidP="709D3E89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 xml:space="preserve">¿Qué puedo deducir de esta información: 16G (8GB 2Rx8 </w:t>
      </w:r>
      <w:r w:rsidR="00F46009" w:rsidRPr="00792157">
        <w:rPr>
          <w:color w:val="5B9BD5" w:themeColor="accent5"/>
        </w:rPr>
        <w:t>1G x 64-Bit x 2 pcs?</w:t>
      </w:r>
      <w:r w:rsidR="002C13B6" w:rsidRPr="00792157">
        <w:rPr>
          <w:color w:val="5B9BD5" w:themeColor="accent5"/>
        </w:rPr>
        <w:t>) DDR3-1600 CL10 240-Pin DIMM Kit?</w:t>
      </w:r>
    </w:p>
    <w:p w14:paraId="41AD0142" w14:textId="6B3D9FA3" w:rsidR="00633A4A" w:rsidRDefault="00633A4A" w:rsidP="00633A4A">
      <w:pPr>
        <w:rPr>
          <w:rStyle w:val="Hipervnculo"/>
        </w:rPr>
      </w:pPr>
      <w:r w:rsidRPr="00633A4A">
        <w:rPr>
          <w:rFonts w:asciiTheme="majorHAnsi" w:hAnsiTheme="majorHAnsi" w:cstheme="majorHAnsi"/>
        </w:rPr>
        <w:t>Los diferentes valores (CL, tRCD, tRP, tRAS y CR) representan los tiempos de espera en situaciones específicas,</w:t>
      </w:r>
      <w:r w:rsidRPr="00633A4A">
        <w:t xml:space="preserve"> </w:t>
      </w:r>
      <w:hyperlink r:id="rId8" w:history="1">
        <w:r>
          <w:rPr>
            <w:rStyle w:val="Hipervnculo"/>
          </w:rPr>
          <w:t>Latencias RAM: cuáles son las más importantes y cómo afectan a tu PC (hardzone.es)</w:t>
        </w:r>
      </w:hyperlink>
    </w:p>
    <w:p w14:paraId="36221226" w14:textId="77777777" w:rsidR="00792157" w:rsidRDefault="00792157" w:rsidP="00633A4A">
      <w:pPr>
        <w:rPr>
          <w:rStyle w:val="Hipervnculo"/>
        </w:rPr>
      </w:pPr>
    </w:p>
    <w:p w14:paraId="285604FC" w14:textId="77777777" w:rsidR="00792157" w:rsidRPr="00792157" w:rsidRDefault="00792157" w:rsidP="00792157">
      <w:pPr>
        <w:ind w:left="-5"/>
        <w:rPr>
          <w:rFonts w:asciiTheme="minorHAnsi" w:hAnsiTheme="minorHAnsi" w:cstheme="minorHAnsi"/>
          <w:sz w:val="22"/>
          <w:szCs w:val="22"/>
        </w:rPr>
      </w:pPr>
      <w:r w:rsidRPr="00792157">
        <w:rPr>
          <w:rFonts w:asciiTheme="minorHAnsi" w:hAnsiTheme="minorHAnsi" w:cstheme="minorHAnsi"/>
          <w:sz w:val="22"/>
          <w:szCs w:val="22"/>
        </w:rPr>
        <w:t>Significa que es un kit de 16GB formado por dos módulos de 8GB cada uno, de tipo DDR3 a 1600 MHz, con latencia CL10, formato DIMM de 240 pines y arquitectura Dual Rank (2Rx8).</w:t>
      </w:r>
    </w:p>
    <w:p w14:paraId="3B28D3E6" w14:textId="77777777" w:rsidR="00792157" w:rsidRDefault="00792157" w:rsidP="00633A4A"/>
    <w:p w14:paraId="68C87B9B" w14:textId="77777777" w:rsidR="00633A4A" w:rsidRPr="00633A4A" w:rsidRDefault="00633A4A" w:rsidP="00633A4A">
      <w:pPr>
        <w:ind w:left="720"/>
        <w:rPr>
          <w:rFonts w:asciiTheme="majorHAnsi" w:hAnsiTheme="majorHAnsi" w:cstheme="majorHAnsi"/>
        </w:rPr>
      </w:pPr>
    </w:p>
    <w:p w14:paraId="13E5C1C1" w14:textId="77777777" w:rsidR="00633A4A" w:rsidRDefault="00633A4A" w:rsidP="00633A4A">
      <w:pPr>
        <w:pStyle w:val="Prrafodelista"/>
        <w:ind w:left="1080"/>
      </w:pPr>
    </w:p>
    <w:p w14:paraId="12E81FBC" w14:textId="77777777" w:rsidR="00C763C2" w:rsidRPr="00792157" w:rsidRDefault="00C763C2" w:rsidP="00C763C2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 xml:space="preserve">¿Qué puedes decirme de las siguientes memorias: </w:t>
      </w:r>
    </w:p>
    <w:p w14:paraId="6E16216C" w14:textId="77777777" w:rsidR="00C763C2" w:rsidRPr="00792157" w:rsidRDefault="00C763C2" w:rsidP="00C763C2">
      <w:pPr>
        <w:pStyle w:val="Prrafodelista"/>
        <w:ind w:left="1080"/>
        <w:rPr>
          <w:bCs/>
          <w:color w:val="5B9BD5" w:themeColor="accent5"/>
          <w:lang w:val="en-US"/>
        </w:rPr>
      </w:pPr>
      <w:r w:rsidRPr="00792157">
        <w:rPr>
          <w:color w:val="5B9BD5" w:themeColor="accent5"/>
          <w:lang w:val="en-US"/>
        </w:rPr>
        <w:t>MEMORIA KIT 12 GB (3X4 GB) DDR3 1600 CL9 CORSAIR VENGEANCE</w:t>
      </w:r>
    </w:p>
    <w:p w14:paraId="620D19ED" w14:textId="77777777" w:rsidR="00C763C2" w:rsidRPr="00792157" w:rsidRDefault="00C763C2" w:rsidP="00C763C2">
      <w:pPr>
        <w:pStyle w:val="Prrafodelista"/>
        <w:ind w:left="1080"/>
        <w:rPr>
          <w:bCs/>
          <w:color w:val="5B9BD5" w:themeColor="accent5"/>
          <w:lang w:val="en-US"/>
        </w:rPr>
      </w:pPr>
      <w:r w:rsidRPr="00792157">
        <w:rPr>
          <w:bCs/>
          <w:color w:val="5B9BD5" w:themeColor="accent5"/>
          <w:lang w:val="en-US"/>
        </w:rPr>
        <w:t>Kingston 2GB, 800 MHz, DDR2, NON-ECC, DIMM, 2048 MB</w:t>
      </w:r>
    </w:p>
    <w:p w14:paraId="5013FAF5" w14:textId="77777777" w:rsidR="00342BDF" w:rsidRPr="00792157" w:rsidRDefault="00342BDF" w:rsidP="00342BDF">
      <w:pPr>
        <w:rPr>
          <w:bCs/>
          <w:color w:val="5B9BD5" w:themeColor="accent5"/>
          <w:lang w:val="en-US"/>
        </w:rPr>
      </w:pPr>
    </w:p>
    <w:p w14:paraId="224EAD64" w14:textId="77777777" w:rsidR="002614CA" w:rsidRPr="00792157" w:rsidRDefault="002614CA" w:rsidP="00C763C2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>¿Cuál sería la latencia en ns (nano segundo) para las siguientes memorias RAM?</w:t>
      </w:r>
    </w:p>
    <w:p w14:paraId="77E12E40" w14:textId="21F9B979" w:rsidR="00F42BCE" w:rsidRDefault="00F42BCE" w:rsidP="00C763C2">
      <w:pPr>
        <w:pStyle w:val="Prrafodelista"/>
        <w:numPr>
          <w:ilvl w:val="1"/>
          <w:numId w:val="17"/>
        </w:numPr>
      </w:pPr>
      <w:r w:rsidRPr="00F42BCE">
        <w:t xml:space="preserve">DDR4 3200 CL16. Compárala con </w:t>
      </w:r>
      <w:r>
        <w:t xml:space="preserve">una </w:t>
      </w:r>
      <w:r w:rsidRPr="00F42BCE">
        <w:t>DDR4 3600  CL17</w:t>
      </w:r>
      <w:r w:rsidR="002614CA">
        <w:t>.</w:t>
      </w:r>
    </w:p>
    <w:p w14:paraId="044D1F57" w14:textId="77777777" w:rsidR="00A82279" w:rsidRDefault="00A82279" w:rsidP="00A82279">
      <w:pPr>
        <w:pStyle w:val="Prrafodelista"/>
        <w:ind w:left="1800"/>
      </w:pPr>
    </w:p>
    <w:p w14:paraId="28D22C49" w14:textId="61E02EEF" w:rsidR="00A82279" w:rsidRDefault="00485B71" w:rsidP="00F47C34">
      <w:pPr>
        <w:pStyle w:val="Prrafodelista"/>
        <w:ind w:left="1800"/>
      </w:pPr>
      <w:r>
        <w:t>1/1.600.000.000= 0,625*10</w:t>
      </w:r>
      <w:r>
        <w:rPr>
          <w:vertAlign w:val="superscript"/>
        </w:rPr>
        <w:t>-9</w:t>
      </w:r>
      <w:r>
        <w:sym w:font="Wingdings" w:char="F0E0"/>
      </w:r>
      <w:r>
        <w:t>0,625 ns</w:t>
      </w:r>
    </w:p>
    <w:p w14:paraId="707567B4" w14:textId="03D3CD03" w:rsidR="00485B71" w:rsidRDefault="00485B71" w:rsidP="00F47C34">
      <w:pPr>
        <w:pStyle w:val="Prrafodelista"/>
        <w:ind w:left="1800"/>
      </w:pPr>
      <w:r>
        <w:t>0,625*16=10 ns</w:t>
      </w:r>
    </w:p>
    <w:p w14:paraId="6F6C9646" w14:textId="5C538C56" w:rsidR="00485B71" w:rsidRDefault="00485B71" w:rsidP="00F47C34">
      <w:pPr>
        <w:pStyle w:val="Prrafodelista"/>
        <w:ind w:left="1800"/>
      </w:pPr>
    </w:p>
    <w:p w14:paraId="0C3BA752" w14:textId="2D152914" w:rsidR="00A44349" w:rsidRDefault="00A44349" w:rsidP="00F47C34">
      <w:pPr>
        <w:pStyle w:val="Prrafodelista"/>
        <w:ind w:left="1800"/>
      </w:pPr>
      <w:r>
        <w:t>17/1800*1000=9,44</w:t>
      </w:r>
      <w:r w:rsidR="00522418">
        <w:t xml:space="preserve"> ns</w:t>
      </w:r>
    </w:p>
    <w:p w14:paraId="2A17398A" w14:textId="56D1780A" w:rsidR="00904821" w:rsidRDefault="002614CA" w:rsidP="00904821">
      <w:pPr>
        <w:pStyle w:val="Prrafodelista"/>
        <w:numPr>
          <w:ilvl w:val="1"/>
          <w:numId w:val="17"/>
        </w:numPr>
      </w:pPr>
      <w:r>
        <w:t>DDR3 1600MHZ y Latencia (CAS) = 8 CL.</w:t>
      </w:r>
      <w:r w:rsidR="008332FD">
        <w:t xml:space="preserve"> Compárala con</w:t>
      </w:r>
      <w:r>
        <w:t xml:space="preserve"> DDR4 2666MHZ y Latencia (CAS) = 14CL.</w:t>
      </w:r>
    </w:p>
    <w:p w14:paraId="3CF70A59" w14:textId="63BB20F6" w:rsidR="00485B71" w:rsidRDefault="00485B71" w:rsidP="00485B71">
      <w:pPr>
        <w:pStyle w:val="Prrafodelista"/>
        <w:ind w:left="1800"/>
      </w:pPr>
    </w:p>
    <w:p w14:paraId="1CEC5ACE" w14:textId="2ACE1775" w:rsidR="00485B71" w:rsidRDefault="00217A0B" w:rsidP="00485B71">
      <w:pPr>
        <w:pStyle w:val="Prrafodelista"/>
        <w:ind w:left="1800"/>
      </w:pPr>
      <w:r>
        <w:t>8/800MHZ*1000= 10 ns</w:t>
      </w:r>
    </w:p>
    <w:p w14:paraId="5BB1BC82" w14:textId="4C99C136" w:rsidR="00217A0B" w:rsidRDefault="00217A0B" w:rsidP="00485B71">
      <w:pPr>
        <w:pStyle w:val="Prrafodelista"/>
        <w:ind w:left="1800"/>
      </w:pPr>
    </w:p>
    <w:p w14:paraId="4196035E" w14:textId="0EE4CC64" w:rsidR="00217A0B" w:rsidRDefault="00217A0B" w:rsidP="00485B71">
      <w:pPr>
        <w:pStyle w:val="Prrafodelista"/>
        <w:ind w:left="1800"/>
      </w:pPr>
      <w:r>
        <w:t>14/1333*1000=10,5 ns</w:t>
      </w:r>
    </w:p>
    <w:p w14:paraId="7D798C74" w14:textId="77777777" w:rsidR="00B6608B" w:rsidRDefault="00B6608B" w:rsidP="00B6608B">
      <w:pPr>
        <w:ind w:left="1440"/>
      </w:pPr>
    </w:p>
    <w:p w14:paraId="19E3C272" w14:textId="77777777" w:rsidR="00904821" w:rsidRDefault="00904821" w:rsidP="00904821"/>
    <w:p w14:paraId="4C84D636" w14:textId="028BBA0E" w:rsidR="002C13B6" w:rsidRDefault="002C13B6" w:rsidP="00C763C2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>Compara memorias de diferentes fabricantes y mismo nivel, ejemplo DDR3, DDR4, etc. ¿Qué fabricante es mejor? Justifica tu respuesta.</w:t>
      </w:r>
    </w:p>
    <w:p w14:paraId="10F6BECC" w14:textId="77777777" w:rsidR="00792157" w:rsidRDefault="00792157" w:rsidP="00792157">
      <w:pPr>
        <w:pStyle w:val="Prrafodelista"/>
        <w:ind w:left="1080"/>
      </w:pPr>
      <w:r>
        <w:t>Corsair, Kingston y G.Skill son marcas fiables. G.Skill suele ofrecer mejores latencias en gamas altas, Corsair destaca en estabilidad y diseño, y Kingston en compatibilidad y garantía.</w:t>
      </w:r>
    </w:p>
    <w:p w14:paraId="456D6634" w14:textId="77777777" w:rsidR="00792157" w:rsidRPr="00792157" w:rsidRDefault="00792157" w:rsidP="00792157">
      <w:pPr>
        <w:pStyle w:val="Prrafodelista"/>
        <w:ind w:left="1080"/>
        <w:rPr>
          <w:color w:val="5B9BD5" w:themeColor="accent5"/>
        </w:rPr>
      </w:pPr>
    </w:p>
    <w:p w14:paraId="08997057" w14:textId="77777777" w:rsidR="002849D5" w:rsidRPr="00C763C2" w:rsidRDefault="002849D5" w:rsidP="00C763C2">
      <w:pPr>
        <w:rPr>
          <w:i/>
          <w:iCs/>
        </w:rPr>
      </w:pPr>
    </w:p>
    <w:p w14:paraId="5DFF6C08" w14:textId="58A6C25A" w:rsidR="002849D5" w:rsidRDefault="002849D5" w:rsidP="00C763C2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 xml:space="preserve">Una memoria RAM (DDR600) ¿Cuál es la tasa de transferencia de datos? ¿Cuál es la velocidad de reloj? ¿Cuál es la frecuencia de trabajo de la memoria? </w:t>
      </w:r>
    </w:p>
    <w:p w14:paraId="40F6CA5E" w14:textId="77777777" w:rsidR="00792157" w:rsidRDefault="00792157" w:rsidP="00792157">
      <w:pPr>
        <w:pStyle w:val="Prrafodelista"/>
        <w:ind w:left="1080"/>
      </w:pPr>
      <w:r>
        <w:t xml:space="preserve">Frecuencia de reloj: 300 MHz (porque DDR = Double Data Rate). </w:t>
      </w:r>
    </w:p>
    <w:p w14:paraId="5FB51910" w14:textId="77777777" w:rsidR="00792157" w:rsidRDefault="00792157" w:rsidP="00792157">
      <w:pPr>
        <w:pStyle w:val="Prrafodelista"/>
        <w:ind w:left="1080"/>
      </w:pPr>
      <w:r>
        <w:lastRenderedPageBreak/>
        <w:t xml:space="preserve">Frecuencia efectiva: 600 MHz. </w:t>
      </w:r>
    </w:p>
    <w:p w14:paraId="545922E4" w14:textId="56BE5AFA" w:rsidR="00792157" w:rsidRDefault="00792157" w:rsidP="00792157">
      <w:pPr>
        <w:pStyle w:val="Prrafodelista"/>
        <w:ind w:left="1080"/>
      </w:pPr>
      <w:r>
        <w:t>Tasa de transferencia: 4.8 GB/s (600 MHz × 8 bytes).</w:t>
      </w:r>
    </w:p>
    <w:p w14:paraId="107AE837" w14:textId="77777777" w:rsidR="00792157" w:rsidRPr="00792157" w:rsidRDefault="00792157" w:rsidP="00792157">
      <w:pPr>
        <w:pStyle w:val="Prrafodelista"/>
        <w:ind w:left="1080"/>
        <w:rPr>
          <w:color w:val="5B9BD5" w:themeColor="accent5"/>
        </w:rPr>
      </w:pPr>
    </w:p>
    <w:p w14:paraId="4F554A68" w14:textId="333F15E0" w:rsidR="00FC0DF6" w:rsidRDefault="00FC0DF6" w:rsidP="00C763C2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792157">
        <w:rPr>
          <w:color w:val="5B9BD5" w:themeColor="accent5"/>
        </w:rPr>
        <w:t>Una memoria DDR2 que pone PC-2 3200 a qué velocidad trabaja. ¿Cuál es la velocidad del Reloj? ¿Cuál es la tasa de transferencia de datos?</w:t>
      </w:r>
    </w:p>
    <w:p w14:paraId="56A90500" w14:textId="77777777" w:rsidR="00792157" w:rsidRDefault="00792157" w:rsidP="00792157">
      <w:pPr>
        <w:pStyle w:val="Prrafodelista"/>
        <w:ind w:left="1080"/>
      </w:pPr>
      <w:r>
        <w:t>Trabaja a 400 MHz efectivos (200 MHz reales). Tasa de transferencia: 3.2 GB/s (400 MHz × 8 bytes).</w:t>
      </w:r>
    </w:p>
    <w:p w14:paraId="1636FD88" w14:textId="77777777" w:rsidR="00792157" w:rsidRPr="00792157" w:rsidRDefault="00792157" w:rsidP="00792157">
      <w:pPr>
        <w:pStyle w:val="Prrafodelista"/>
        <w:ind w:left="1080"/>
        <w:rPr>
          <w:color w:val="5B9BD5" w:themeColor="accent5"/>
        </w:rPr>
      </w:pPr>
    </w:p>
    <w:p w14:paraId="693F7EB1" w14:textId="77777777" w:rsidR="002C2CD3" w:rsidRDefault="002C2CD3" w:rsidP="002C13B6">
      <w:pPr>
        <w:rPr>
          <w:bCs/>
        </w:rPr>
      </w:pPr>
    </w:p>
    <w:p w14:paraId="46F930E1" w14:textId="77777777" w:rsidR="002C2CD3" w:rsidRPr="00FC0DF6" w:rsidRDefault="002C2CD3" w:rsidP="002C13B6">
      <w:pPr>
        <w:rPr>
          <w:bCs/>
        </w:rPr>
      </w:pPr>
    </w:p>
    <w:sectPr w:rsidR="002C2CD3" w:rsidRPr="00FC0DF6" w:rsidSect="001C24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957" w:right="1134" w:bottom="1134" w:left="1418" w:header="567" w:footer="6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CA628" w14:textId="77777777" w:rsidR="00B934D5" w:rsidRDefault="00B934D5">
      <w:r>
        <w:separator/>
      </w:r>
    </w:p>
  </w:endnote>
  <w:endnote w:type="continuationSeparator" w:id="0">
    <w:p w14:paraId="3ABF08C9" w14:textId="77777777" w:rsidR="00B934D5" w:rsidRDefault="00B93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A608C" w14:textId="77777777" w:rsidR="003166F2" w:rsidRDefault="003166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77D65" w14:textId="77777777" w:rsidR="00946D86" w:rsidRPr="00946D86" w:rsidRDefault="00946D86" w:rsidP="00946D86">
    <w:pPr>
      <w:pBdr>
        <w:top w:val="single" w:sz="4" w:space="1" w:color="auto"/>
      </w:pBdr>
      <w:ind w:left="-284" w:right="-285"/>
      <w:rPr>
        <w:sz w:val="8"/>
        <w:szCs w:val="8"/>
      </w:rPr>
    </w:pPr>
  </w:p>
  <w:p w14:paraId="3F21B905" w14:textId="77777777" w:rsidR="009A4271" w:rsidRPr="009262E1" w:rsidRDefault="009A4271" w:rsidP="003D76B0">
    <w:pPr>
      <w:jc w:val="right"/>
      <w:rPr>
        <w:rFonts w:ascii="Trebuchet MS" w:hAnsi="Trebuchet MS"/>
        <w:sz w:val="6"/>
        <w:szCs w:val="40"/>
        <w:lang w:val="pt-PT"/>
      </w:rPr>
    </w:pPr>
  </w:p>
  <w:p w14:paraId="0BC3C957" w14:textId="5CB811E1" w:rsidR="009A4271" w:rsidRPr="009262E1" w:rsidRDefault="009A4271" w:rsidP="002C13B6">
    <w:pPr>
      <w:rPr>
        <w:rFonts w:ascii="Trebuchet MS" w:hAnsi="Trebuchet MS"/>
        <w:sz w:val="6"/>
        <w:szCs w:val="40"/>
        <w:lang w:val="pt-PT"/>
      </w:rPr>
    </w:pPr>
  </w:p>
  <w:p w14:paraId="710FBDE2" w14:textId="77777777" w:rsidR="009A4271" w:rsidRPr="009262E1" w:rsidRDefault="009A4271" w:rsidP="003D76B0">
    <w:pPr>
      <w:jc w:val="right"/>
      <w:rPr>
        <w:rFonts w:ascii="Trebuchet MS" w:hAnsi="Trebuchet MS"/>
        <w:sz w:val="6"/>
        <w:szCs w:val="40"/>
        <w:lang w:val="pt-PT"/>
      </w:rPr>
    </w:pPr>
  </w:p>
  <w:p w14:paraId="03F4788C" w14:textId="77777777" w:rsidR="009A4271" w:rsidRPr="009262E1" w:rsidRDefault="009A4271" w:rsidP="003D76B0">
    <w:pPr>
      <w:jc w:val="right"/>
      <w:rPr>
        <w:rFonts w:ascii="Trebuchet MS" w:hAnsi="Trebuchet MS"/>
        <w:sz w:val="4"/>
        <w:szCs w:val="40"/>
        <w:lang w:val="pt-P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A3C54" w14:textId="77777777" w:rsidR="003166F2" w:rsidRDefault="003166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5FEAF" w14:textId="77777777" w:rsidR="00B934D5" w:rsidRDefault="00B934D5">
      <w:r>
        <w:separator/>
      </w:r>
    </w:p>
  </w:footnote>
  <w:footnote w:type="continuationSeparator" w:id="0">
    <w:p w14:paraId="604DDCE5" w14:textId="77777777" w:rsidR="00B934D5" w:rsidRDefault="00B93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03B24" w14:textId="77777777" w:rsidR="003166F2" w:rsidRDefault="003166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53763" w14:textId="1450040D" w:rsidR="009A4271" w:rsidRPr="00286863" w:rsidRDefault="009A4271" w:rsidP="00286863">
    <w:pPr>
      <w:pStyle w:val="Encabezado"/>
      <w:jc w:val="center"/>
      <w:rPr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35DB5" w14:textId="77777777" w:rsidR="003166F2" w:rsidRDefault="003166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D198F"/>
    <w:multiLevelType w:val="hybridMultilevel"/>
    <w:tmpl w:val="3350ED4E"/>
    <w:lvl w:ilvl="0" w:tplc="10F864E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1D0B5F"/>
    <w:multiLevelType w:val="hybridMultilevel"/>
    <w:tmpl w:val="D220AE7E"/>
    <w:lvl w:ilvl="0" w:tplc="A8E6FB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2D0467"/>
    <w:multiLevelType w:val="hybridMultilevel"/>
    <w:tmpl w:val="4F9EC0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53586"/>
    <w:multiLevelType w:val="hybridMultilevel"/>
    <w:tmpl w:val="1E202BEC"/>
    <w:lvl w:ilvl="0" w:tplc="6A76A24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F074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446C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A650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A266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387A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3ED3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1AED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AE31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FE5DEF"/>
    <w:multiLevelType w:val="hybridMultilevel"/>
    <w:tmpl w:val="C7A459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341B1"/>
    <w:multiLevelType w:val="hybridMultilevel"/>
    <w:tmpl w:val="C13E1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35E43"/>
    <w:multiLevelType w:val="hybridMultilevel"/>
    <w:tmpl w:val="F684E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45AC6"/>
    <w:multiLevelType w:val="hybridMultilevel"/>
    <w:tmpl w:val="D1B48576"/>
    <w:lvl w:ilvl="0" w:tplc="10F864E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45650E"/>
    <w:multiLevelType w:val="hybridMultilevel"/>
    <w:tmpl w:val="D220AE7E"/>
    <w:lvl w:ilvl="0" w:tplc="A8E6FB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196AED"/>
    <w:multiLevelType w:val="hybridMultilevel"/>
    <w:tmpl w:val="D220AE7E"/>
    <w:lvl w:ilvl="0" w:tplc="A8E6FB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FE4E89"/>
    <w:multiLevelType w:val="hybridMultilevel"/>
    <w:tmpl w:val="32425B5E"/>
    <w:lvl w:ilvl="0" w:tplc="65EEC2FE">
      <w:start w:val="9300"/>
      <w:numFmt w:val="bullet"/>
      <w:lvlText w:val="-"/>
      <w:lvlJc w:val="left"/>
      <w:pPr>
        <w:tabs>
          <w:tab w:val="num" w:pos="2136"/>
        </w:tabs>
        <w:ind w:left="2136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5DBC4FE8"/>
    <w:multiLevelType w:val="hybridMultilevel"/>
    <w:tmpl w:val="32EA92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2861F0"/>
    <w:multiLevelType w:val="hybridMultilevel"/>
    <w:tmpl w:val="C8FA9BE6"/>
    <w:lvl w:ilvl="0" w:tplc="7042118E">
      <w:numFmt w:val="bullet"/>
      <w:lvlText w:val="-"/>
      <w:lvlJc w:val="left"/>
      <w:pPr>
        <w:tabs>
          <w:tab w:val="num" w:pos="469"/>
        </w:tabs>
        <w:ind w:left="469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189"/>
        </w:tabs>
        <w:ind w:left="11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909"/>
        </w:tabs>
        <w:ind w:left="19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629"/>
        </w:tabs>
        <w:ind w:left="26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49"/>
        </w:tabs>
        <w:ind w:left="33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69"/>
        </w:tabs>
        <w:ind w:left="40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89"/>
        </w:tabs>
        <w:ind w:left="47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509"/>
        </w:tabs>
        <w:ind w:left="55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229"/>
        </w:tabs>
        <w:ind w:left="6229" w:hanging="360"/>
      </w:pPr>
      <w:rPr>
        <w:rFonts w:ascii="Wingdings" w:hAnsi="Wingdings" w:hint="default"/>
      </w:rPr>
    </w:lvl>
  </w:abstractNum>
  <w:abstractNum w:abstractNumId="13" w15:restartNumberingAfterBreak="0">
    <w:nsid w:val="76573329"/>
    <w:multiLevelType w:val="hybridMultilevel"/>
    <w:tmpl w:val="AEDE31A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E2BAE"/>
    <w:multiLevelType w:val="hybridMultilevel"/>
    <w:tmpl w:val="760AE756"/>
    <w:lvl w:ilvl="0" w:tplc="4CAE1DA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A74A9D"/>
    <w:multiLevelType w:val="hybridMultilevel"/>
    <w:tmpl w:val="4F1A1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4968A7"/>
    <w:multiLevelType w:val="hybridMultilevel"/>
    <w:tmpl w:val="8D6C0D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57E80"/>
    <w:multiLevelType w:val="hybridMultilevel"/>
    <w:tmpl w:val="124076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11"/>
  </w:num>
  <w:num w:numId="4">
    <w:abstractNumId w:val="6"/>
  </w:num>
  <w:num w:numId="5">
    <w:abstractNumId w:val="14"/>
  </w:num>
  <w:num w:numId="6">
    <w:abstractNumId w:val="12"/>
  </w:num>
  <w:num w:numId="7">
    <w:abstractNumId w:val="10"/>
  </w:num>
  <w:num w:numId="8">
    <w:abstractNumId w:val="4"/>
  </w:num>
  <w:num w:numId="9">
    <w:abstractNumId w:val="2"/>
  </w:num>
  <w:num w:numId="10">
    <w:abstractNumId w:val="15"/>
  </w:num>
  <w:num w:numId="11">
    <w:abstractNumId w:val="16"/>
  </w:num>
  <w:num w:numId="12">
    <w:abstractNumId w:val="17"/>
  </w:num>
  <w:num w:numId="13">
    <w:abstractNumId w:val="1"/>
  </w:num>
  <w:num w:numId="14">
    <w:abstractNumId w:val="9"/>
  </w:num>
  <w:num w:numId="15">
    <w:abstractNumId w:val="8"/>
  </w:num>
  <w:num w:numId="16">
    <w:abstractNumId w:val="0"/>
  </w:num>
  <w:num w:numId="17">
    <w:abstractNumId w:val="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56AB"/>
    <w:rsid w:val="0001363F"/>
    <w:rsid w:val="0003745C"/>
    <w:rsid w:val="00055BE0"/>
    <w:rsid w:val="000630F9"/>
    <w:rsid w:val="00066A29"/>
    <w:rsid w:val="00090377"/>
    <w:rsid w:val="000A5A81"/>
    <w:rsid w:val="000C11FD"/>
    <w:rsid w:val="001854DD"/>
    <w:rsid w:val="00185BCA"/>
    <w:rsid w:val="001931D1"/>
    <w:rsid w:val="0019782E"/>
    <w:rsid w:val="001B4028"/>
    <w:rsid w:val="001C24E7"/>
    <w:rsid w:val="00214EFD"/>
    <w:rsid w:val="00217A0B"/>
    <w:rsid w:val="0022301B"/>
    <w:rsid w:val="002547B3"/>
    <w:rsid w:val="002614CA"/>
    <w:rsid w:val="00275428"/>
    <w:rsid w:val="002849D5"/>
    <w:rsid w:val="00286863"/>
    <w:rsid w:val="002B0427"/>
    <w:rsid w:val="002C13B6"/>
    <w:rsid w:val="002C2CD3"/>
    <w:rsid w:val="002C43EF"/>
    <w:rsid w:val="00307C79"/>
    <w:rsid w:val="003166F2"/>
    <w:rsid w:val="00337AD0"/>
    <w:rsid w:val="00342BDF"/>
    <w:rsid w:val="00351C7B"/>
    <w:rsid w:val="0035483F"/>
    <w:rsid w:val="0036110E"/>
    <w:rsid w:val="003D3DA8"/>
    <w:rsid w:val="003D76B0"/>
    <w:rsid w:val="003E1057"/>
    <w:rsid w:val="003F64EC"/>
    <w:rsid w:val="00403B09"/>
    <w:rsid w:val="00434F29"/>
    <w:rsid w:val="00442771"/>
    <w:rsid w:val="004664B2"/>
    <w:rsid w:val="0047222B"/>
    <w:rsid w:val="00485B71"/>
    <w:rsid w:val="00485C06"/>
    <w:rsid w:val="004941AC"/>
    <w:rsid w:val="0049621E"/>
    <w:rsid w:val="004A2390"/>
    <w:rsid w:val="004B7FC9"/>
    <w:rsid w:val="004D2761"/>
    <w:rsid w:val="004E08CE"/>
    <w:rsid w:val="00522418"/>
    <w:rsid w:val="00524543"/>
    <w:rsid w:val="0052689B"/>
    <w:rsid w:val="00532BED"/>
    <w:rsid w:val="0054132F"/>
    <w:rsid w:val="00546DF1"/>
    <w:rsid w:val="005700CD"/>
    <w:rsid w:val="005A0EF5"/>
    <w:rsid w:val="005A372C"/>
    <w:rsid w:val="005C3196"/>
    <w:rsid w:val="005E66FF"/>
    <w:rsid w:val="005F713C"/>
    <w:rsid w:val="006306CC"/>
    <w:rsid w:val="00633A4A"/>
    <w:rsid w:val="006374A8"/>
    <w:rsid w:val="0065558D"/>
    <w:rsid w:val="0066205E"/>
    <w:rsid w:val="00663E07"/>
    <w:rsid w:val="00681599"/>
    <w:rsid w:val="006A22CA"/>
    <w:rsid w:val="006D43AB"/>
    <w:rsid w:val="006D6EDE"/>
    <w:rsid w:val="006E340C"/>
    <w:rsid w:val="006E43CC"/>
    <w:rsid w:val="006F7302"/>
    <w:rsid w:val="0072151C"/>
    <w:rsid w:val="007335AD"/>
    <w:rsid w:val="0074444D"/>
    <w:rsid w:val="0077441F"/>
    <w:rsid w:val="007756AB"/>
    <w:rsid w:val="00777B53"/>
    <w:rsid w:val="00792157"/>
    <w:rsid w:val="007C69E8"/>
    <w:rsid w:val="00833270"/>
    <w:rsid w:val="008332FD"/>
    <w:rsid w:val="008372E4"/>
    <w:rsid w:val="00855E26"/>
    <w:rsid w:val="00865573"/>
    <w:rsid w:val="00875855"/>
    <w:rsid w:val="008F31E3"/>
    <w:rsid w:val="00904821"/>
    <w:rsid w:val="00907CF4"/>
    <w:rsid w:val="009262E1"/>
    <w:rsid w:val="00946D86"/>
    <w:rsid w:val="00950D27"/>
    <w:rsid w:val="00990C82"/>
    <w:rsid w:val="0099395E"/>
    <w:rsid w:val="009A1358"/>
    <w:rsid w:val="009A4271"/>
    <w:rsid w:val="009B789F"/>
    <w:rsid w:val="009D28EF"/>
    <w:rsid w:val="009E4A9B"/>
    <w:rsid w:val="009F1886"/>
    <w:rsid w:val="009F1AF5"/>
    <w:rsid w:val="009F1C50"/>
    <w:rsid w:val="00A44349"/>
    <w:rsid w:val="00A506F9"/>
    <w:rsid w:val="00A61C51"/>
    <w:rsid w:val="00A63D1E"/>
    <w:rsid w:val="00A82279"/>
    <w:rsid w:val="00AA3BC7"/>
    <w:rsid w:val="00AB0F52"/>
    <w:rsid w:val="00B05C74"/>
    <w:rsid w:val="00B2198E"/>
    <w:rsid w:val="00B37559"/>
    <w:rsid w:val="00B4427A"/>
    <w:rsid w:val="00B543A4"/>
    <w:rsid w:val="00B6533E"/>
    <w:rsid w:val="00B6608B"/>
    <w:rsid w:val="00B74BA5"/>
    <w:rsid w:val="00B934D5"/>
    <w:rsid w:val="00B93E38"/>
    <w:rsid w:val="00BA6A51"/>
    <w:rsid w:val="00BC7ED5"/>
    <w:rsid w:val="00BE20E3"/>
    <w:rsid w:val="00BE512D"/>
    <w:rsid w:val="00BF44C8"/>
    <w:rsid w:val="00C3620F"/>
    <w:rsid w:val="00C4578D"/>
    <w:rsid w:val="00C763C2"/>
    <w:rsid w:val="00C944F8"/>
    <w:rsid w:val="00C97A73"/>
    <w:rsid w:val="00CA1B0D"/>
    <w:rsid w:val="00CB0B74"/>
    <w:rsid w:val="00D21778"/>
    <w:rsid w:val="00D23F9F"/>
    <w:rsid w:val="00D35059"/>
    <w:rsid w:val="00D378EA"/>
    <w:rsid w:val="00D63A33"/>
    <w:rsid w:val="00D76D3D"/>
    <w:rsid w:val="00D86DCE"/>
    <w:rsid w:val="00D87CE5"/>
    <w:rsid w:val="00D972C5"/>
    <w:rsid w:val="00DB772F"/>
    <w:rsid w:val="00DE3A8C"/>
    <w:rsid w:val="00E11DF5"/>
    <w:rsid w:val="00E22375"/>
    <w:rsid w:val="00E75159"/>
    <w:rsid w:val="00EB0184"/>
    <w:rsid w:val="00EB4145"/>
    <w:rsid w:val="00ED7E72"/>
    <w:rsid w:val="00EE0162"/>
    <w:rsid w:val="00F03FA9"/>
    <w:rsid w:val="00F23ADF"/>
    <w:rsid w:val="00F42BCE"/>
    <w:rsid w:val="00F4451A"/>
    <w:rsid w:val="00F46009"/>
    <w:rsid w:val="00F4691C"/>
    <w:rsid w:val="00F4706D"/>
    <w:rsid w:val="00F47C34"/>
    <w:rsid w:val="00F500A9"/>
    <w:rsid w:val="00F50587"/>
    <w:rsid w:val="00F53BD9"/>
    <w:rsid w:val="00F54AE8"/>
    <w:rsid w:val="00F77B28"/>
    <w:rsid w:val="00FA6669"/>
    <w:rsid w:val="00FB289C"/>
    <w:rsid w:val="00FB36F3"/>
    <w:rsid w:val="00FC0DF6"/>
    <w:rsid w:val="11E5E00B"/>
    <w:rsid w:val="12327FA2"/>
    <w:rsid w:val="2BFD398A"/>
    <w:rsid w:val="709D3E89"/>
    <w:rsid w:val="75B96FD9"/>
    <w:rsid w:val="7B1CD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8A2A22"/>
  <w15:docId w15:val="{F97F9CEA-390D-4744-8E92-00B02A7A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16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 Black" w:hAnsi="Arial Black"/>
      <w:b/>
      <w:sz w:val="10"/>
    </w:rPr>
  </w:style>
  <w:style w:type="paragraph" w:styleId="Ttulo3">
    <w:name w:val="heading 3"/>
    <w:basedOn w:val="Normal"/>
    <w:next w:val="Normal"/>
    <w:link w:val="Ttulo3Car"/>
    <w:unhideWhenUsed/>
    <w:qFormat/>
    <w:rsid w:val="00351C7B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351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FA6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6E340C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5A372C"/>
    <w:pPr>
      <w:spacing w:line="360" w:lineRule="auto"/>
      <w:jc w:val="both"/>
    </w:pPr>
    <w:rPr>
      <w:sz w:val="24"/>
      <w:lang w:val="es-ES_tradnl" w:eastAsia="x-none"/>
    </w:rPr>
  </w:style>
  <w:style w:type="character" w:customStyle="1" w:styleId="TextoindependienteCar">
    <w:name w:val="Texto independiente Car"/>
    <w:link w:val="Textoindependiente"/>
    <w:rsid w:val="005A372C"/>
    <w:rPr>
      <w:sz w:val="24"/>
      <w:lang w:val="es-ES_tradnl"/>
    </w:rPr>
  </w:style>
  <w:style w:type="character" w:styleId="Hipervnculo">
    <w:name w:val="Hyperlink"/>
    <w:rsid w:val="005A372C"/>
    <w:rPr>
      <w:rFonts w:cs="Times New Roman"/>
      <w:color w:val="0000FF"/>
      <w:u w:val="single"/>
    </w:rPr>
  </w:style>
  <w:style w:type="character" w:styleId="Textoennegrita">
    <w:name w:val="Strong"/>
    <w:uiPriority w:val="22"/>
    <w:qFormat/>
    <w:rsid w:val="005A372C"/>
    <w:rPr>
      <w:b/>
      <w:bCs/>
    </w:rPr>
  </w:style>
  <w:style w:type="paragraph" w:styleId="NormalWeb">
    <w:name w:val="Normal (Web)"/>
    <w:basedOn w:val="Normal"/>
    <w:uiPriority w:val="99"/>
    <w:rsid w:val="005A372C"/>
    <w:pPr>
      <w:spacing w:before="100" w:beforeAutospacing="1" w:after="100" w:afterAutospacing="1"/>
    </w:pPr>
    <w:rPr>
      <w:sz w:val="24"/>
      <w:szCs w:val="24"/>
    </w:rPr>
  </w:style>
  <w:style w:type="character" w:customStyle="1" w:styleId="textotipotransporte1">
    <w:name w:val="textotipotransporte1"/>
    <w:rsid w:val="005A372C"/>
    <w:rPr>
      <w:b/>
      <w:bCs/>
      <w:color w:val="FFFFFF"/>
      <w:sz w:val="27"/>
      <w:szCs w:val="27"/>
      <w:shd w:val="clear" w:color="auto" w:fill="82090A"/>
    </w:rPr>
  </w:style>
  <w:style w:type="character" w:styleId="AcrnimoHTML">
    <w:name w:val="HTML Acronym"/>
    <w:uiPriority w:val="99"/>
    <w:unhideWhenUsed/>
    <w:rsid w:val="005A372C"/>
  </w:style>
  <w:style w:type="character" w:styleId="Hipervnculovisitado">
    <w:name w:val="FollowedHyperlink"/>
    <w:rsid w:val="005A372C"/>
    <w:rPr>
      <w:color w:val="800080"/>
      <w:u w:val="single"/>
    </w:rPr>
  </w:style>
  <w:style w:type="character" w:styleId="nfasis">
    <w:name w:val="Emphasis"/>
    <w:uiPriority w:val="20"/>
    <w:qFormat/>
    <w:rsid w:val="00214EFD"/>
    <w:rPr>
      <w:i/>
      <w:iCs/>
    </w:rPr>
  </w:style>
  <w:style w:type="character" w:customStyle="1" w:styleId="EncabezadoCar">
    <w:name w:val="Encabezado Car"/>
    <w:link w:val="Encabezado"/>
    <w:rsid w:val="00AA3BC7"/>
  </w:style>
  <w:style w:type="character" w:customStyle="1" w:styleId="Ttulo3Car">
    <w:name w:val="Título 3 Car"/>
    <w:link w:val="Ttulo3"/>
    <w:rsid w:val="00351C7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ar">
    <w:name w:val="Título 4 Car"/>
    <w:link w:val="Ttulo4"/>
    <w:semiHidden/>
    <w:rsid w:val="00351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icboxdatainner">
    <w:name w:val="icbox_datainner"/>
    <w:rsid w:val="00DE3A8C"/>
  </w:style>
  <w:style w:type="character" w:customStyle="1" w:styleId="Mencinsinresolver1">
    <w:name w:val="Mención sin resolver1"/>
    <w:uiPriority w:val="99"/>
    <w:semiHidden/>
    <w:unhideWhenUsed/>
    <w:rsid w:val="00946D86"/>
    <w:rPr>
      <w:color w:val="808080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532BE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Refdecomentario">
    <w:name w:val="annotation reference"/>
    <w:rsid w:val="00F53BD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53BD9"/>
  </w:style>
  <w:style w:type="character" w:customStyle="1" w:styleId="TextocomentarioCar">
    <w:name w:val="Texto comentario Car"/>
    <w:basedOn w:val="Fuentedeprrafopredeter"/>
    <w:link w:val="Textocomentario"/>
    <w:rsid w:val="00F53BD9"/>
  </w:style>
  <w:style w:type="paragraph" w:styleId="Asuntodelcomentario">
    <w:name w:val="annotation subject"/>
    <w:basedOn w:val="Textocomentario"/>
    <w:next w:val="Textocomentario"/>
    <w:link w:val="AsuntodelcomentarioCar"/>
    <w:rsid w:val="00F53BD9"/>
    <w:rPr>
      <w:b/>
      <w:bCs/>
    </w:rPr>
  </w:style>
  <w:style w:type="character" w:customStyle="1" w:styleId="AsuntodelcomentarioCar">
    <w:name w:val="Asunto del comentario Car"/>
    <w:link w:val="Asuntodelcomentario"/>
    <w:rsid w:val="00F53BD9"/>
    <w:rPr>
      <w:b/>
      <w:bCs/>
    </w:rPr>
  </w:style>
  <w:style w:type="table" w:customStyle="1" w:styleId="Tablaconcuadrcula5oscura-nfasis61">
    <w:name w:val="Tabla con cuadrícula 5 oscura - Énfasis 61"/>
    <w:basedOn w:val="Tablanormal"/>
    <w:uiPriority w:val="50"/>
    <w:rsid w:val="00C4578D"/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682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033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71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102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270">
              <w:marLeft w:val="0"/>
              <w:marRight w:val="0"/>
              <w:marTop w:val="0"/>
              <w:marBottom w:val="45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  <w:div w:id="933976881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072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121">
              <w:marLeft w:val="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93">
              <w:marLeft w:val="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909">
              <w:marLeft w:val="0"/>
              <w:marRight w:val="0"/>
              <w:marTop w:val="0"/>
              <w:marBottom w:val="45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</w:divsChild>
        </w:div>
        <w:div w:id="13396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826">
              <w:marLeft w:val="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6694">
          <w:marLeft w:val="0"/>
          <w:marRight w:val="0"/>
          <w:marTop w:val="0"/>
          <w:marBottom w:val="0"/>
          <w:divBdr>
            <w:top w:val="single" w:sz="6" w:space="4" w:color="96A045"/>
            <w:left w:val="single" w:sz="6" w:space="4" w:color="96A045"/>
            <w:bottom w:val="single" w:sz="6" w:space="4" w:color="96A045"/>
            <w:right w:val="single" w:sz="6" w:space="4" w:color="96A045"/>
          </w:divBdr>
        </w:div>
        <w:div w:id="58402444">
          <w:marLeft w:val="0"/>
          <w:marRight w:val="0"/>
          <w:marTop w:val="0"/>
          <w:marBottom w:val="0"/>
          <w:divBdr>
            <w:top w:val="single" w:sz="6" w:space="4" w:color="96A045"/>
            <w:left w:val="single" w:sz="6" w:space="4" w:color="96A045"/>
            <w:bottom w:val="single" w:sz="6" w:space="4" w:color="96A045"/>
            <w:right w:val="single" w:sz="6" w:space="4" w:color="96A045"/>
          </w:divBdr>
        </w:div>
        <w:div w:id="791443968">
          <w:marLeft w:val="0"/>
          <w:marRight w:val="0"/>
          <w:marTop w:val="0"/>
          <w:marBottom w:val="0"/>
          <w:divBdr>
            <w:top w:val="single" w:sz="6" w:space="4" w:color="398FBC"/>
            <w:left w:val="single" w:sz="6" w:space="4" w:color="398FBC"/>
            <w:bottom w:val="single" w:sz="6" w:space="4" w:color="398FBC"/>
            <w:right w:val="single" w:sz="6" w:space="4" w:color="398FBC"/>
          </w:divBdr>
        </w:div>
        <w:div w:id="844055552">
          <w:marLeft w:val="0"/>
          <w:marRight w:val="0"/>
          <w:marTop w:val="0"/>
          <w:marBottom w:val="0"/>
          <w:divBdr>
            <w:top w:val="single" w:sz="6" w:space="4" w:color="8B31A2"/>
            <w:left w:val="single" w:sz="6" w:space="4" w:color="8B31A2"/>
            <w:bottom w:val="single" w:sz="6" w:space="4" w:color="8B31A2"/>
            <w:right w:val="single" w:sz="6" w:space="4" w:color="8B31A2"/>
          </w:divBdr>
        </w:div>
        <w:div w:id="1941990329">
          <w:marLeft w:val="0"/>
          <w:marRight w:val="0"/>
          <w:marTop w:val="0"/>
          <w:marBottom w:val="0"/>
          <w:divBdr>
            <w:top w:val="single" w:sz="6" w:space="4" w:color="398FBC"/>
            <w:left w:val="single" w:sz="6" w:space="4" w:color="398FBC"/>
            <w:bottom w:val="single" w:sz="6" w:space="4" w:color="398FBC"/>
            <w:right w:val="single" w:sz="6" w:space="4" w:color="398FBC"/>
          </w:divBdr>
        </w:div>
      </w:divsChild>
    </w:div>
    <w:div w:id="20006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153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dzone.es/2019/02/23/latencias-ram-mas-importantes-rendimiento-pc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profesionalreview.com/2020/08/22/dual-rank-vs-single-rank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io\Mis%20documentos\Doc.%20Secretar&#237;a%202004-2005\Plantillas%20membrete\Membrete%20IES%20%20color%20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Membrete IES  color .dot</Template>
  <TotalTime>80</TotalTime>
  <Pages>3</Pages>
  <Words>554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santa catalina</Company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I.E.S. SANTA CATALINA</dc:creator>
  <cp:lastModifiedBy>ALVARO CALDERON PEREZ</cp:lastModifiedBy>
  <cp:revision>8</cp:revision>
  <cp:lastPrinted>2019-10-09T08:57:00Z</cp:lastPrinted>
  <dcterms:created xsi:type="dcterms:W3CDTF">2025-10-28T08:26:00Z</dcterms:created>
  <dcterms:modified xsi:type="dcterms:W3CDTF">2025-11-04T08:45:00Z</dcterms:modified>
</cp:coreProperties>
</file>